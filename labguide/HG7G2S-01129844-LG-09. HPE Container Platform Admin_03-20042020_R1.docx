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719EF2" w14:textId="40FC0DE2" w:rsidR="00000B65" w:rsidRDefault="004838CB">
      <w:pPr>
        <w:pStyle w:val="Title"/>
      </w:pPr>
      <w:r w:rsidRPr="004838CB">
        <w:t>HPE Container Pl</w:t>
      </w:r>
      <w:r w:rsidR="006842C1">
        <w:t>atform Administration I</w:t>
      </w:r>
    </w:p>
    <w:p w14:paraId="41EB7FDB" w14:textId="7314724E" w:rsidR="00000B65" w:rsidRDefault="006842C1">
      <w:pPr>
        <w:pStyle w:val="Subtitle"/>
      </w:pPr>
      <w:r>
        <w:t>Lab 9 HPE Container Platform Administration - Part 03</w:t>
      </w:r>
    </w:p>
    <w:p w14:paraId="389CA122" w14:textId="77777777" w:rsidR="005A6BB0" w:rsidRDefault="005A6BB0" w:rsidP="005A6BB0"/>
    <w:p w14:paraId="6BDE76FB" w14:textId="77777777" w:rsidR="005A6BB0" w:rsidRDefault="005A6BB0" w:rsidP="005A6BB0"/>
    <w:p w14:paraId="50876F06" w14:textId="77777777" w:rsidR="005A6BB0" w:rsidRPr="005A6BB0" w:rsidRDefault="005A6BB0" w:rsidP="005A6BB0"/>
    <w:p w14:paraId="412D3AF8" w14:textId="77777777" w:rsidR="00431A18" w:rsidRDefault="003E440D">
      <w:pPr>
        <w:pStyle w:val="TOC1"/>
        <w:tabs>
          <w:tab w:val="right" w:leader="dot" w:pos="9350"/>
        </w:tabs>
        <w:rPr>
          <w:rFonts w:eastAsiaTheme="minorEastAsia"/>
          <w:b w:val="0"/>
          <w:noProof/>
          <w:sz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431A18">
        <w:rPr>
          <w:noProof/>
        </w:rPr>
        <w:t>Module 9 HPE Container Platform Administration – Part 03</w:t>
      </w:r>
      <w:r w:rsidR="00431A18">
        <w:rPr>
          <w:noProof/>
        </w:rPr>
        <w:tab/>
      </w:r>
      <w:r w:rsidR="00431A18">
        <w:rPr>
          <w:noProof/>
        </w:rPr>
        <w:fldChar w:fldCharType="begin"/>
      </w:r>
      <w:r w:rsidR="00431A18">
        <w:rPr>
          <w:noProof/>
        </w:rPr>
        <w:instrText xml:space="preserve"> PAGEREF _Toc38371234 \h </w:instrText>
      </w:r>
      <w:r w:rsidR="00431A18">
        <w:rPr>
          <w:noProof/>
        </w:rPr>
      </w:r>
      <w:r w:rsidR="00431A18">
        <w:rPr>
          <w:noProof/>
        </w:rPr>
        <w:fldChar w:fldCharType="separate"/>
      </w:r>
      <w:r w:rsidR="00431A18">
        <w:rPr>
          <w:noProof/>
        </w:rPr>
        <w:t>2</w:t>
      </w:r>
      <w:r w:rsidR="00431A18">
        <w:rPr>
          <w:noProof/>
        </w:rPr>
        <w:fldChar w:fldCharType="end"/>
      </w:r>
    </w:p>
    <w:p w14:paraId="7F3C218B" w14:textId="77777777" w:rsidR="00431A18" w:rsidRDefault="00431A18">
      <w:pPr>
        <w:pStyle w:val="TOC1"/>
        <w:tabs>
          <w:tab w:val="right" w:leader="dot" w:pos="9350"/>
        </w:tabs>
        <w:rPr>
          <w:rFonts w:eastAsiaTheme="minorEastAsia"/>
          <w:b w:val="0"/>
          <w:noProof/>
          <w:sz w:val="22"/>
        </w:rPr>
      </w:pPr>
      <w:r>
        <w:rPr>
          <w:noProof/>
        </w:rPr>
        <w:t>Task 1 Storage Concepts and DataTap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0DFCF73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1a Build and validate in-cluster HDFS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52655A7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1b Validate DataTap to local HDFS tenant storage (dtap://TenantStorage)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B0D092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1c Configuring CDH HBase with DataTap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C3E2FE8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1d Build and validate DataTap to remote HDFS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8C099F8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1e Monitor Dtap 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FDF8BE5" w14:textId="77777777" w:rsidR="00431A18" w:rsidRDefault="00431A18">
      <w:pPr>
        <w:pStyle w:val="TOC1"/>
        <w:tabs>
          <w:tab w:val="right" w:leader="dot" w:pos="9350"/>
        </w:tabs>
        <w:rPr>
          <w:rFonts w:eastAsiaTheme="minorEastAsia"/>
          <w:b w:val="0"/>
          <w:noProof/>
          <w:sz w:val="22"/>
        </w:rPr>
      </w:pPr>
      <w:r>
        <w:rPr>
          <w:noProof/>
        </w:rPr>
        <w:t>Task 2 Network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E06B100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2a Validate Network Isolation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C11A8C" w14:textId="77777777" w:rsidR="00431A18" w:rsidRDefault="00431A18">
      <w:pPr>
        <w:pStyle w:val="TOC2"/>
        <w:tabs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Task 2b Multiple browser sessions to multiple virtual clusters on the same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_Toc38371243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9FB63B" w14:textId="77777777" w:rsidR="00000B65" w:rsidRDefault="003E440D">
      <w:r>
        <w:fldChar w:fldCharType="end"/>
      </w:r>
    </w:p>
    <w:p w14:paraId="011EEC20" w14:textId="77777777" w:rsidR="00000B65" w:rsidRDefault="00000B65"/>
    <w:p w14:paraId="1A553050" w14:textId="77777777" w:rsidR="00000B65" w:rsidRDefault="00000B65"/>
    <w:p w14:paraId="512B38BE" w14:textId="77777777" w:rsidR="00000B65" w:rsidRDefault="00000B65"/>
    <w:p w14:paraId="022CA18A" w14:textId="77777777" w:rsidR="00000B65" w:rsidRDefault="00000B65"/>
    <w:p w14:paraId="053DD219" w14:textId="77777777" w:rsidR="00000B65" w:rsidRDefault="00000B65"/>
    <w:p w14:paraId="2FB1CDF2" w14:textId="77777777" w:rsidR="00000B65" w:rsidRDefault="003E440D">
      <w:pPr>
        <w:pStyle w:val="Heading1"/>
      </w:pPr>
      <w:r>
        <w:br w:type="page"/>
      </w:r>
    </w:p>
    <w:p w14:paraId="5336849C" w14:textId="0FC3ED72" w:rsidR="002E5F01" w:rsidRDefault="002E5F01" w:rsidP="004838CB">
      <w:pPr>
        <w:pStyle w:val="Heading1"/>
      </w:pPr>
      <w:bookmarkStart w:id="0" w:name="_Toc38284560"/>
      <w:bookmarkStart w:id="1" w:name="_Toc38371234"/>
      <w:r>
        <w:lastRenderedPageBreak/>
        <w:t>Module 9 HP</w:t>
      </w:r>
      <w:r w:rsidR="005A6BB0">
        <w:t xml:space="preserve">E Container Platform </w:t>
      </w:r>
      <w:r>
        <w:t xml:space="preserve">Administration – Part </w:t>
      </w:r>
      <w:commentRangeStart w:id="2"/>
      <w:r>
        <w:t>0</w:t>
      </w:r>
      <w:bookmarkEnd w:id="0"/>
      <w:r>
        <w:t>3</w:t>
      </w:r>
      <w:commentRangeEnd w:id="2"/>
      <w:r w:rsidR="00EE51A9">
        <w:rPr>
          <w:rStyle w:val="CommentReference"/>
          <w:b w:val="0"/>
          <w:color w:val="auto"/>
        </w:rPr>
        <w:commentReference w:id="2"/>
      </w:r>
      <w:bookmarkEnd w:id="1"/>
    </w:p>
    <w:p w14:paraId="6D8A3F1B" w14:textId="77777777" w:rsidR="004838CB" w:rsidRDefault="002E5F01" w:rsidP="004838CB">
      <w:pPr>
        <w:pStyle w:val="Heading1"/>
      </w:pPr>
      <w:bookmarkStart w:id="3" w:name="_Toc38371235"/>
      <w:r>
        <w:t xml:space="preserve">Task 1 </w:t>
      </w:r>
      <w:r w:rsidR="004838CB">
        <w:t xml:space="preserve">Storage Concepts and </w:t>
      </w:r>
      <w:proofErr w:type="spellStart"/>
      <w:r w:rsidR="004838CB" w:rsidRPr="007C6E47">
        <w:t>DataTap</w:t>
      </w:r>
      <w:bookmarkEnd w:id="3"/>
      <w:proofErr w:type="spellEnd"/>
    </w:p>
    <w:p w14:paraId="7A26D1E8" w14:textId="6CEAF884" w:rsidR="00AB6553" w:rsidRPr="00AB6553" w:rsidRDefault="00AB6553" w:rsidP="00AB6553"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This task</w:t>
      </w:r>
      <w:r w:rsidR="00431A18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1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will take approximately </w:t>
      </w:r>
      <w:r w:rsidR="00431A18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1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hours and 4</w:t>
      </w:r>
      <w:r w:rsidR="00431A18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5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mins to complete</w:t>
      </w:r>
    </w:p>
    <w:p w14:paraId="6BA3DCA7" w14:textId="77777777" w:rsidR="004838CB" w:rsidRPr="00843DBC" w:rsidRDefault="004838CB" w:rsidP="004838CB">
      <w:pPr>
        <w:jc w:val="center"/>
      </w:pPr>
      <w:r>
        <w:rPr>
          <w:noProof/>
        </w:rPr>
        <w:drawing>
          <wp:inline distT="0" distB="0" distL="0" distR="0" wp14:anchorId="19AC9552" wp14:editId="0CE91B45">
            <wp:extent cx="5939578" cy="2822400"/>
            <wp:effectExtent l="19050" t="19050" r="2349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78" cy="2822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62F94F4" w14:textId="77777777" w:rsidR="005A6BB0" w:rsidRDefault="005A6BB0" w:rsidP="005A6BB0"/>
    <w:p w14:paraId="0854D79A" w14:textId="77777777" w:rsidR="004838CB" w:rsidRDefault="00A306B8" w:rsidP="004838CB">
      <w:pPr>
        <w:pStyle w:val="Heading2"/>
      </w:pPr>
      <w:bookmarkStart w:id="4" w:name="_Toc38371236"/>
      <w:r>
        <w:t>Task 1a</w:t>
      </w:r>
      <w:r w:rsidR="004838CB">
        <w:t xml:space="preserve"> Build and validate in-cluster HDFS</w:t>
      </w:r>
      <w:bookmarkEnd w:id="4"/>
    </w:p>
    <w:p w14:paraId="54A3B2BE" w14:textId="557B7296" w:rsidR="002957EC" w:rsidRPr="002957EC" w:rsidRDefault="002957EC" w:rsidP="002957EC"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This task</w:t>
      </w:r>
      <w:r w:rsidR="00431A18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1a will take approximately </w:t>
      </w:r>
      <w:r w:rsidR="006E5D05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30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mins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to complete</w:t>
      </w:r>
    </w:p>
    <w:p w14:paraId="39DFD5D5" w14:textId="77777777" w:rsidR="00370CE9" w:rsidRPr="00370CE9" w:rsidRDefault="00370CE9" w:rsidP="00370CE9">
      <w:pPr>
        <w:pStyle w:val="NumberList"/>
      </w:pPr>
      <w:r>
        <w:t>Build and validate in-cluster HDFS</w:t>
      </w:r>
    </w:p>
    <w:p w14:paraId="5B1B30A2" w14:textId="77777777" w:rsidR="004838CB" w:rsidRDefault="004838CB" w:rsidP="004838CB">
      <w:pPr>
        <w:pStyle w:val="NumberList"/>
        <w:numPr>
          <w:ilvl w:val="0"/>
          <w:numId w:val="0"/>
        </w:numPr>
        <w:ind w:left="360"/>
      </w:pPr>
      <w:bookmarkStart w:id="5" w:name="_Hlk510868302"/>
      <w:r>
        <w:t xml:space="preserve">Create a CDH 5.14.2 on 7x with Cloudera Manager </w:t>
      </w:r>
      <w:r w:rsidR="004621FD">
        <w:t>Cluster</w:t>
      </w:r>
      <w:r>
        <w:t xml:space="preserve"> in Demo tenant</w:t>
      </w:r>
    </w:p>
    <w:bookmarkEnd w:id="5"/>
    <w:p w14:paraId="3D25920A" w14:textId="77777777" w:rsidR="004838CB" w:rsidRDefault="004838CB" w:rsidP="004838CB">
      <w:pPr>
        <w:pStyle w:val="NumberList"/>
        <w:numPr>
          <w:ilvl w:val="0"/>
          <w:numId w:val="0"/>
        </w:numPr>
        <w:ind w:left="360"/>
      </w:pPr>
      <w:r>
        <w:t>Cluster name: CDH-HDFS</w:t>
      </w:r>
    </w:p>
    <w:p w14:paraId="656065A5" w14:textId="77777777" w:rsidR="004838CB" w:rsidRDefault="004838CB" w:rsidP="004838CB">
      <w:pPr>
        <w:pStyle w:val="NumberList"/>
        <w:numPr>
          <w:ilvl w:val="0"/>
          <w:numId w:val="0"/>
        </w:numPr>
        <w:ind w:left="360"/>
      </w:pPr>
      <w:r>
        <w:t>3 node cluster:</w:t>
      </w:r>
    </w:p>
    <w:p w14:paraId="3E2846E1" w14:textId="77777777" w:rsidR="004838CB" w:rsidRPr="00370CE9" w:rsidRDefault="004838CB" w:rsidP="00370CE9">
      <w:pPr>
        <w:pStyle w:val="Bullet2"/>
        <w:numPr>
          <w:ilvl w:val="0"/>
          <w:numId w:val="8"/>
        </w:numPr>
        <w:rPr>
          <w:rFonts w:asciiTheme="minorHAnsi" w:hAnsiTheme="minorHAnsi"/>
        </w:rPr>
      </w:pPr>
      <w:r w:rsidRPr="00370CE9">
        <w:rPr>
          <w:rFonts w:asciiTheme="minorHAnsi" w:hAnsiTheme="minorHAnsi"/>
        </w:rPr>
        <w:t xml:space="preserve">One controller (Medium flavor), </w:t>
      </w:r>
    </w:p>
    <w:p w14:paraId="2A33FAB5" w14:textId="77777777" w:rsidR="004838CB" w:rsidRPr="00370CE9" w:rsidRDefault="004838CB" w:rsidP="00370CE9">
      <w:pPr>
        <w:pStyle w:val="Bullet2"/>
        <w:numPr>
          <w:ilvl w:val="0"/>
          <w:numId w:val="8"/>
        </w:numPr>
        <w:rPr>
          <w:rFonts w:asciiTheme="minorHAnsi" w:hAnsiTheme="minorHAnsi"/>
        </w:rPr>
      </w:pPr>
      <w:r w:rsidRPr="00370CE9">
        <w:rPr>
          <w:rFonts w:asciiTheme="minorHAnsi" w:hAnsiTheme="minorHAnsi"/>
        </w:rPr>
        <w:t xml:space="preserve">Two workers (Ultra-small flavor)) </w:t>
      </w:r>
    </w:p>
    <w:p w14:paraId="2725CAD8" w14:textId="77777777" w:rsidR="004838CB" w:rsidRDefault="004621FD" w:rsidP="004838CB">
      <w:pPr>
        <w:jc w:val="center"/>
      </w:pPr>
      <w:r>
        <w:rPr>
          <w:noProof/>
        </w:rPr>
        <w:lastRenderedPageBreak/>
        <w:drawing>
          <wp:inline distT="0" distB="0" distL="0" distR="0" wp14:anchorId="65C7ED8C" wp14:editId="3ABF630F">
            <wp:extent cx="5357308" cy="3851238"/>
            <wp:effectExtent l="19050" t="19050" r="1524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556" cy="386363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FE3992E" w14:textId="77777777" w:rsidR="004838CB" w:rsidRDefault="004838CB" w:rsidP="004621FD">
      <w:pPr>
        <w:pStyle w:val="NumberList"/>
      </w:pPr>
      <w:bookmarkStart w:id="6" w:name="_Hlk511156974"/>
      <w:r w:rsidRPr="00880B16">
        <w:t xml:space="preserve">Note the IP address of the </w:t>
      </w:r>
      <w:proofErr w:type="spellStart"/>
      <w:r w:rsidRPr="00880B16">
        <w:t>NameNode</w:t>
      </w:r>
      <w:proofErr w:type="spellEnd"/>
      <w:r w:rsidRPr="00880B16">
        <w:t xml:space="preserve">: (e.g. </w:t>
      </w:r>
      <w:r w:rsidR="004621FD">
        <w:t>172.18.0.18</w:t>
      </w:r>
      <w:r w:rsidRPr="00880B16">
        <w:t>)</w:t>
      </w:r>
    </w:p>
    <w:p w14:paraId="09787C51" w14:textId="77777777" w:rsidR="004621FD" w:rsidRDefault="004621FD" w:rsidP="004621FD">
      <w:pPr>
        <w:pStyle w:val="NumberList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7F6AD1" wp14:editId="3731B974">
                <wp:simplePos x="0" y="0"/>
                <wp:positionH relativeFrom="column">
                  <wp:posOffset>2804672</wp:posOffset>
                </wp:positionH>
                <wp:positionV relativeFrom="paragraph">
                  <wp:posOffset>1159675</wp:posOffset>
                </wp:positionV>
                <wp:extent cx="1483019" cy="214614"/>
                <wp:effectExtent l="0" t="0" r="2222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ltGray">
                        <a:xfrm>
                          <a:off x="0" y="0"/>
                          <a:ext cx="1483019" cy="2146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53D1C7" id="Rectangle 11" o:spid="_x0000_s1026" style="position:absolute;margin-left:220.85pt;margin-top:91.3pt;width:116.75pt;height:16.9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light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" filled="f" strokecolor="#ff8300 [3208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9A475B4" wp14:editId="054436B6">
            <wp:extent cx="5943600" cy="1359535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E65EE17" w14:textId="77777777" w:rsidR="005A6BB0" w:rsidRDefault="005A6BB0" w:rsidP="002957EC">
      <w:pPr>
        <w:pStyle w:val="NumberList"/>
        <w:numPr>
          <w:ilvl w:val="0"/>
          <w:numId w:val="0"/>
        </w:numPr>
      </w:pPr>
    </w:p>
    <w:p w14:paraId="1083259E" w14:textId="77777777" w:rsidR="005A6BB0" w:rsidRPr="00880B16" w:rsidRDefault="005A6BB0" w:rsidP="005A6BB0">
      <w:pPr>
        <w:pStyle w:val="NumberList"/>
        <w:numPr>
          <w:ilvl w:val="0"/>
          <w:numId w:val="0"/>
        </w:numPr>
      </w:pPr>
    </w:p>
    <w:bookmarkEnd w:id="6"/>
    <w:p w14:paraId="6E45D39D" w14:textId="77777777" w:rsidR="004838CB" w:rsidRDefault="004838CB" w:rsidP="004621FD">
      <w:pPr>
        <w:pStyle w:val="NumberList"/>
      </w:pPr>
      <w:r w:rsidRPr="00596D68">
        <w:t xml:space="preserve">Logon to </w:t>
      </w:r>
      <w:r>
        <w:t xml:space="preserve">the CDH-HDFS controller </w:t>
      </w:r>
      <w:r w:rsidRPr="00596D68">
        <w:t>container</w:t>
      </w:r>
      <w:r w:rsidRPr="00880B16">
        <w:t xml:space="preserve"> </w:t>
      </w:r>
      <w:r>
        <w:t>and a</w:t>
      </w:r>
      <w:r w:rsidRPr="00880B16">
        <w:t xml:space="preserve">dd file to </w:t>
      </w:r>
      <w:proofErr w:type="spellStart"/>
      <w:r w:rsidRPr="00843DBC">
        <w:rPr>
          <w:b/>
        </w:rPr>
        <w:t>hdfs</w:t>
      </w:r>
      <w:proofErr w:type="spellEnd"/>
      <w:r w:rsidRPr="00843DBC">
        <w:rPr>
          <w:b/>
        </w:rPr>
        <w:t>:/</w:t>
      </w:r>
      <w:r w:rsidRPr="00880B16">
        <w:t xml:space="preserve"> as a </w:t>
      </w:r>
      <w:proofErr w:type="spellStart"/>
      <w:r w:rsidRPr="00880B16">
        <w:t>hdfs</w:t>
      </w:r>
      <w:proofErr w:type="spellEnd"/>
      <w:r w:rsidRPr="00880B16">
        <w:t xml:space="preserve"> user</w:t>
      </w:r>
    </w:p>
    <w:p w14:paraId="07D423FA" w14:textId="77777777" w:rsidR="00803439" w:rsidRPr="00803439" w:rsidRDefault="00803439" w:rsidP="00803439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803439">
        <w:rPr>
          <w:rFonts w:ascii="Courier New" w:hAnsi="Courier New" w:cs="Courier New"/>
        </w:rPr>
        <w:t xml:space="preserve">[bluedata@bluedata-112 ~]$ </w:t>
      </w:r>
      <w:proofErr w:type="spellStart"/>
      <w:proofErr w:type="gramStart"/>
      <w:r w:rsidRPr="00803439">
        <w:rPr>
          <w:rFonts w:ascii="Courier New" w:hAnsi="Courier New" w:cs="Courier New"/>
          <w:b/>
        </w:rPr>
        <w:t>sudo</w:t>
      </w:r>
      <w:proofErr w:type="spellEnd"/>
      <w:proofErr w:type="gramEnd"/>
      <w:r w:rsidRPr="00803439">
        <w:rPr>
          <w:rFonts w:ascii="Courier New" w:hAnsi="Courier New" w:cs="Courier New"/>
          <w:b/>
        </w:rPr>
        <w:t xml:space="preserve"> </w:t>
      </w:r>
      <w:proofErr w:type="spellStart"/>
      <w:r w:rsidRPr="00803439">
        <w:rPr>
          <w:rFonts w:ascii="Courier New" w:hAnsi="Courier New" w:cs="Courier New"/>
          <w:b/>
        </w:rPr>
        <w:t>su</w:t>
      </w:r>
      <w:proofErr w:type="spellEnd"/>
    </w:p>
    <w:p w14:paraId="7074DDB2" w14:textId="77777777" w:rsidR="00803439" w:rsidRPr="00803439" w:rsidRDefault="00803439" w:rsidP="00803439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803439">
        <w:rPr>
          <w:rFonts w:ascii="Courier New" w:hAnsi="Courier New" w:cs="Courier New"/>
        </w:rPr>
        <w:t xml:space="preserve">[root@bluedata-112 </w:t>
      </w:r>
      <w:proofErr w:type="spellStart"/>
      <w:r w:rsidRPr="00803439">
        <w:rPr>
          <w:rFonts w:ascii="Courier New" w:hAnsi="Courier New" w:cs="Courier New"/>
        </w:rPr>
        <w:t>bluedata</w:t>
      </w:r>
      <w:proofErr w:type="spellEnd"/>
      <w:r w:rsidRPr="00803439">
        <w:rPr>
          <w:rFonts w:ascii="Courier New" w:hAnsi="Courier New" w:cs="Courier New"/>
        </w:rPr>
        <w:t xml:space="preserve">]# </w:t>
      </w:r>
      <w:proofErr w:type="spellStart"/>
      <w:proofErr w:type="gramStart"/>
      <w:r w:rsidRPr="00803439">
        <w:rPr>
          <w:rFonts w:ascii="Courier New" w:hAnsi="Courier New" w:cs="Courier New"/>
          <w:b/>
        </w:rPr>
        <w:t>su</w:t>
      </w:r>
      <w:proofErr w:type="spellEnd"/>
      <w:proofErr w:type="gramEnd"/>
      <w:r w:rsidRPr="00803439">
        <w:rPr>
          <w:rFonts w:ascii="Courier New" w:hAnsi="Courier New" w:cs="Courier New"/>
          <w:b/>
        </w:rPr>
        <w:t xml:space="preserve"> </w:t>
      </w:r>
      <w:proofErr w:type="spellStart"/>
      <w:r w:rsidRPr="00803439">
        <w:rPr>
          <w:rFonts w:ascii="Courier New" w:hAnsi="Courier New" w:cs="Courier New"/>
          <w:b/>
        </w:rPr>
        <w:t>hdfs</w:t>
      </w:r>
      <w:proofErr w:type="spellEnd"/>
    </w:p>
    <w:p w14:paraId="4E69F87D" w14:textId="77777777" w:rsidR="004838CB" w:rsidRDefault="00803439" w:rsidP="00803439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803439">
        <w:rPr>
          <w:rFonts w:ascii="Courier New" w:hAnsi="Courier New" w:cs="Courier New"/>
        </w:rPr>
        <w:t xml:space="preserve">[hdfs@bluedata-112 </w:t>
      </w:r>
      <w:proofErr w:type="spellStart"/>
      <w:r w:rsidRPr="00803439">
        <w:rPr>
          <w:rFonts w:ascii="Courier New" w:hAnsi="Courier New" w:cs="Courier New"/>
        </w:rPr>
        <w:t>bluedata</w:t>
      </w:r>
      <w:proofErr w:type="spellEnd"/>
      <w:r w:rsidRPr="00803439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803439">
        <w:rPr>
          <w:rFonts w:ascii="Courier New" w:hAnsi="Courier New" w:cs="Courier New"/>
          <w:b/>
        </w:rPr>
        <w:t>hdfs</w:t>
      </w:r>
      <w:proofErr w:type="spellEnd"/>
      <w:proofErr w:type="gramEnd"/>
      <w:r w:rsidRPr="00803439">
        <w:rPr>
          <w:rFonts w:ascii="Courier New" w:hAnsi="Courier New" w:cs="Courier New"/>
          <w:b/>
        </w:rPr>
        <w:t xml:space="preserve"> </w:t>
      </w:r>
      <w:proofErr w:type="spellStart"/>
      <w:r w:rsidRPr="00803439">
        <w:rPr>
          <w:rFonts w:ascii="Courier New" w:hAnsi="Courier New" w:cs="Courier New"/>
          <w:b/>
        </w:rPr>
        <w:t>dfs</w:t>
      </w:r>
      <w:proofErr w:type="spellEnd"/>
      <w:r w:rsidRPr="00803439">
        <w:rPr>
          <w:rFonts w:ascii="Courier New" w:hAnsi="Courier New" w:cs="Courier New"/>
          <w:b/>
        </w:rPr>
        <w:t xml:space="preserve"> -ls </w:t>
      </w:r>
      <w:proofErr w:type="spellStart"/>
      <w:r w:rsidRPr="00803439">
        <w:rPr>
          <w:rFonts w:ascii="Courier New" w:hAnsi="Courier New" w:cs="Courier New"/>
          <w:b/>
        </w:rPr>
        <w:t>hdfs</w:t>
      </w:r>
      <w:proofErr w:type="spellEnd"/>
      <w:r w:rsidRPr="00803439">
        <w:rPr>
          <w:rFonts w:ascii="Courier New" w:hAnsi="Courier New" w:cs="Courier New"/>
          <w:b/>
        </w:rPr>
        <w:t>:/</w:t>
      </w:r>
    </w:p>
    <w:p w14:paraId="526EB2F1" w14:textId="77777777" w:rsidR="00803439" w:rsidRPr="00803439" w:rsidRDefault="00803439" w:rsidP="00803439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803439">
        <w:rPr>
          <w:rFonts w:ascii="Courier New" w:hAnsi="Courier New" w:cs="Courier New"/>
        </w:rPr>
        <w:t xml:space="preserve">[hdfs@bluedata-112 </w:t>
      </w:r>
      <w:proofErr w:type="spellStart"/>
      <w:r w:rsidRPr="00803439">
        <w:rPr>
          <w:rFonts w:ascii="Courier New" w:hAnsi="Courier New" w:cs="Courier New"/>
        </w:rPr>
        <w:t>bluedata</w:t>
      </w:r>
      <w:proofErr w:type="spellEnd"/>
      <w:r w:rsidRPr="00803439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803439">
        <w:rPr>
          <w:rFonts w:ascii="Courier New" w:hAnsi="Courier New" w:cs="Courier New"/>
          <w:b/>
        </w:rPr>
        <w:t>hdfs</w:t>
      </w:r>
      <w:proofErr w:type="spellEnd"/>
      <w:proofErr w:type="gramEnd"/>
      <w:r w:rsidRPr="00803439">
        <w:rPr>
          <w:rFonts w:ascii="Courier New" w:hAnsi="Courier New" w:cs="Courier New"/>
          <w:b/>
        </w:rPr>
        <w:t xml:space="preserve"> </w:t>
      </w:r>
      <w:proofErr w:type="spellStart"/>
      <w:r w:rsidRPr="00803439">
        <w:rPr>
          <w:rFonts w:ascii="Courier New" w:hAnsi="Courier New" w:cs="Courier New"/>
          <w:b/>
        </w:rPr>
        <w:t>dfs</w:t>
      </w:r>
      <w:proofErr w:type="spellEnd"/>
      <w:r w:rsidRPr="00803439">
        <w:rPr>
          <w:rFonts w:ascii="Courier New" w:hAnsi="Courier New" w:cs="Courier New"/>
          <w:b/>
        </w:rPr>
        <w:t xml:space="preserve"> -</w:t>
      </w:r>
      <w:proofErr w:type="spellStart"/>
      <w:r w:rsidRPr="00803439">
        <w:rPr>
          <w:rFonts w:ascii="Courier New" w:hAnsi="Courier New" w:cs="Courier New"/>
          <w:b/>
        </w:rPr>
        <w:t>copyFromLocal</w:t>
      </w:r>
      <w:proofErr w:type="spellEnd"/>
      <w:r w:rsidRPr="00803439">
        <w:rPr>
          <w:rFonts w:ascii="Courier New" w:hAnsi="Courier New" w:cs="Courier New"/>
          <w:b/>
        </w:rPr>
        <w:t xml:space="preserve"> /</w:t>
      </w:r>
      <w:proofErr w:type="spellStart"/>
      <w:r w:rsidRPr="00803439">
        <w:rPr>
          <w:rFonts w:ascii="Courier New" w:hAnsi="Courier New" w:cs="Courier New"/>
          <w:b/>
        </w:rPr>
        <w:t>etc</w:t>
      </w:r>
      <w:proofErr w:type="spellEnd"/>
      <w:r w:rsidRPr="00803439">
        <w:rPr>
          <w:rFonts w:ascii="Courier New" w:hAnsi="Courier New" w:cs="Courier New"/>
          <w:b/>
        </w:rPr>
        <w:t xml:space="preserve">/hosts </w:t>
      </w:r>
      <w:proofErr w:type="spellStart"/>
      <w:r w:rsidRPr="00803439">
        <w:rPr>
          <w:rFonts w:ascii="Courier New" w:hAnsi="Courier New" w:cs="Courier New"/>
          <w:b/>
        </w:rPr>
        <w:t>hdfs</w:t>
      </w:r>
      <w:proofErr w:type="spellEnd"/>
      <w:r w:rsidRPr="00803439">
        <w:rPr>
          <w:rFonts w:ascii="Courier New" w:hAnsi="Courier New" w:cs="Courier New"/>
          <w:b/>
        </w:rPr>
        <w:t>:/file1</w:t>
      </w:r>
    </w:p>
    <w:p w14:paraId="7BD3B817" w14:textId="77777777" w:rsidR="00803439" w:rsidRPr="00803439" w:rsidRDefault="00803439" w:rsidP="00803439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803439">
        <w:rPr>
          <w:rFonts w:ascii="Courier New" w:hAnsi="Courier New" w:cs="Courier New"/>
        </w:rPr>
        <w:t xml:space="preserve">[hdfs@bluedata-112 </w:t>
      </w:r>
      <w:proofErr w:type="spellStart"/>
      <w:r w:rsidRPr="00803439">
        <w:rPr>
          <w:rFonts w:ascii="Courier New" w:hAnsi="Courier New" w:cs="Courier New"/>
        </w:rPr>
        <w:t>bluedata</w:t>
      </w:r>
      <w:proofErr w:type="spellEnd"/>
      <w:r w:rsidRPr="00803439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803439">
        <w:rPr>
          <w:rFonts w:ascii="Courier New" w:hAnsi="Courier New" w:cs="Courier New"/>
          <w:b/>
        </w:rPr>
        <w:t>hdfs</w:t>
      </w:r>
      <w:proofErr w:type="spellEnd"/>
      <w:proofErr w:type="gramEnd"/>
      <w:r w:rsidRPr="00803439">
        <w:rPr>
          <w:rFonts w:ascii="Courier New" w:hAnsi="Courier New" w:cs="Courier New"/>
          <w:b/>
        </w:rPr>
        <w:t xml:space="preserve"> </w:t>
      </w:r>
      <w:proofErr w:type="spellStart"/>
      <w:r w:rsidRPr="00803439">
        <w:rPr>
          <w:rFonts w:ascii="Courier New" w:hAnsi="Courier New" w:cs="Courier New"/>
          <w:b/>
        </w:rPr>
        <w:t>dfs</w:t>
      </w:r>
      <w:proofErr w:type="spellEnd"/>
      <w:r w:rsidRPr="00803439">
        <w:rPr>
          <w:rFonts w:ascii="Courier New" w:hAnsi="Courier New" w:cs="Courier New"/>
          <w:b/>
        </w:rPr>
        <w:t xml:space="preserve"> -ls </w:t>
      </w:r>
      <w:proofErr w:type="spellStart"/>
      <w:r w:rsidRPr="00803439">
        <w:rPr>
          <w:rFonts w:ascii="Courier New" w:hAnsi="Courier New" w:cs="Courier New"/>
          <w:b/>
        </w:rPr>
        <w:t>hdfs</w:t>
      </w:r>
      <w:proofErr w:type="spellEnd"/>
      <w:r w:rsidRPr="00803439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  <w:b/>
        </w:rPr>
        <w:t>/</w:t>
      </w:r>
    </w:p>
    <w:p w14:paraId="044A43D1" w14:textId="77777777" w:rsidR="004838CB" w:rsidRDefault="00803439" w:rsidP="007049C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4F3A010" wp14:editId="31504547">
            <wp:extent cx="5336499" cy="2558783"/>
            <wp:effectExtent l="19050" t="19050" r="1714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984" cy="256285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8EF9AE8" w14:textId="77777777" w:rsidR="005A6BB0" w:rsidRDefault="005A6BB0" w:rsidP="005A6BB0"/>
    <w:p w14:paraId="30186D56" w14:textId="77777777" w:rsidR="004838CB" w:rsidRDefault="00A306B8" w:rsidP="004838CB">
      <w:pPr>
        <w:pStyle w:val="Heading2"/>
      </w:pPr>
      <w:bookmarkStart w:id="7" w:name="_Toc38371237"/>
      <w:r>
        <w:t>Task 1b</w:t>
      </w:r>
      <w:r w:rsidR="004838CB">
        <w:t xml:space="preserve"> Validate </w:t>
      </w:r>
      <w:proofErr w:type="spellStart"/>
      <w:r w:rsidR="004838CB">
        <w:t>DataTap</w:t>
      </w:r>
      <w:proofErr w:type="spellEnd"/>
      <w:r w:rsidR="004838CB">
        <w:t xml:space="preserve"> to local HDFS tenant storage (dtap</w:t>
      </w:r>
      <w:proofErr w:type="gramStart"/>
      <w:r w:rsidR="004838CB">
        <w:t>:/</w:t>
      </w:r>
      <w:proofErr w:type="gramEnd"/>
      <w:r w:rsidR="004838CB">
        <w:t>/TenantStorage)</w:t>
      </w:r>
      <w:bookmarkEnd w:id="7"/>
    </w:p>
    <w:p w14:paraId="4BB18B14" w14:textId="50656E91" w:rsidR="002957EC" w:rsidRPr="002957EC" w:rsidRDefault="002957EC" w:rsidP="002957EC"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This task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1b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will take 15-30 mins</w:t>
      </w:r>
    </w:p>
    <w:p w14:paraId="34274FDD" w14:textId="77777777" w:rsidR="004838CB" w:rsidRDefault="004838CB" w:rsidP="004838CB">
      <w:pPr>
        <w:pStyle w:val="NumberList"/>
        <w:numPr>
          <w:ilvl w:val="0"/>
          <w:numId w:val="4"/>
        </w:numPr>
        <w:ind w:left="357" w:hanging="357"/>
      </w:pPr>
      <w:r>
        <w:t xml:space="preserve">Validate that DataTap functionality has been integrated into CDH cluster </w:t>
      </w:r>
    </w:p>
    <w:p w14:paraId="632FA008" w14:textId="77777777" w:rsidR="004838CB" w:rsidRDefault="004838CB" w:rsidP="004838CB">
      <w:pPr>
        <w:pStyle w:val="Indent1"/>
      </w:pPr>
      <w:r>
        <w:t>In the CDH-HDFS cluster, g</w:t>
      </w:r>
      <w:r w:rsidRPr="002F7254">
        <w:t xml:space="preserve">o to </w:t>
      </w:r>
      <w:r w:rsidRPr="00187E6E">
        <w:rPr>
          <w:b/>
        </w:rPr>
        <w:t>Cloudera Manager</w:t>
      </w:r>
      <w:r w:rsidR="00803439">
        <w:rPr>
          <w:b/>
        </w:rPr>
        <w:t xml:space="preserve"> UI</w:t>
      </w:r>
      <w:r w:rsidRPr="00187E6E">
        <w:rPr>
          <w:b/>
        </w:rPr>
        <w:t>-&gt;</w:t>
      </w:r>
      <w:r>
        <w:rPr>
          <w:b/>
        </w:rPr>
        <w:t>Clusters-&gt;</w:t>
      </w:r>
      <w:r w:rsidRPr="00187E6E">
        <w:rPr>
          <w:b/>
        </w:rPr>
        <w:t>HDFS-&gt;Configuration</w:t>
      </w:r>
      <w:r>
        <w:t>, type “</w:t>
      </w:r>
      <w:proofErr w:type="spellStart"/>
      <w:r>
        <w:t>bluedata</w:t>
      </w:r>
      <w:proofErr w:type="spellEnd"/>
      <w:r>
        <w:t>” in the search field.</w:t>
      </w:r>
    </w:p>
    <w:p w14:paraId="351B4F70" w14:textId="77777777" w:rsidR="00803439" w:rsidRDefault="00803439" w:rsidP="004838CB">
      <w:pPr>
        <w:pStyle w:val="Indent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7E88DC" wp14:editId="6455587B">
                <wp:simplePos x="0" y="0"/>
                <wp:positionH relativeFrom="column">
                  <wp:posOffset>2504995</wp:posOffset>
                </wp:positionH>
                <wp:positionV relativeFrom="paragraph">
                  <wp:posOffset>1239621</wp:posOffset>
                </wp:positionV>
                <wp:extent cx="1844168" cy="699247"/>
                <wp:effectExtent l="0" t="0" r="22860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ltGray">
                        <a:xfrm>
                          <a:off x="0" y="0"/>
                          <a:ext cx="1844168" cy="6992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E2217" id="Rectangle 24" o:spid="_x0000_s1026" style="position:absolute;margin-left:197.25pt;margin-top:97.6pt;width:145.2pt;height:55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light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" filled="f" strokecolor="#ff8300 [3208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9304A90" wp14:editId="0CA95506">
            <wp:extent cx="5943600" cy="33020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3C3512E" w14:textId="77777777" w:rsidR="00803439" w:rsidRDefault="00803439" w:rsidP="00803439">
      <w:pPr>
        <w:pStyle w:val="Indent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72F916F" wp14:editId="56EB2963">
                <wp:simplePos x="0" y="0"/>
                <wp:positionH relativeFrom="column">
                  <wp:posOffset>1590595</wp:posOffset>
                </wp:positionH>
                <wp:positionV relativeFrom="paragraph">
                  <wp:posOffset>176733</wp:posOffset>
                </wp:positionV>
                <wp:extent cx="3380975" cy="1321654"/>
                <wp:effectExtent l="0" t="0" r="10160" b="120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ltGray">
                        <a:xfrm>
                          <a:off x="0" y="0"/>
                          <a:ext cx="3380975" cy="13216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AB4AF" id="Rectangle 28" o:spid="_x0000_s1026" style="position:absolute;margin-left:125.25pt;margin-top:13.9pt;width:266.2pt;height:104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light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" filled="f" strokecolor="#ff8300 [3208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69FA18B" wp14:editId="05051E87">
            <wp:extent cx="5943600" cy="323278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B16A21A" w14:textId="77777777" w:rsidR="005A6BB0" w:rsidRDefault="005A6BB0" w:rsidP="00803439">
      <w:pPr>
        <w:pStyle w:val="Indent1"/>
      </w:pPr>
    </w:p>
    <w:p w14:paraId="2E55A7E6" w14:textId="77777777" w:rsidR="005A6BB0" w:rsidRDefault="005A6BB0" w:rsidP="00803439">
      <w:pPr>
        <w:pStyle w:val="Indent1"/>
      </w:pPr>
    </w:p>
    <w:p w14:paraId="270E3538" w14:textId="77777777" w:rsidR="004838CB" w:rsidRDefault="004838CB" w:rsidP="00803439">
      <w:pPr>
        <w:pStyle w:val="NumberList"/>
        <w:numPr>
          <w:ilvl w:val="0"/>
          <w:numId w:val="4"/>
        </w:numPr>
      </w:pPr>
      <w:r>
        <w:t>On</w:t>
      </w:r>
      <w:r w:rsidRPr="00596D68">
        <w:t xml:space="preserve"> </w:t>
      </w:r>
      <w:r>
        <w:t xml:space="preserve">the cluster controller </w:t>
      </w:r>
      <w:r w:rsidRPr="00596D68">
        <w:t>container</w:t>
      </w:r>
      <w:r>
        <w:t>, l</w:t>
      </w:r>
      <w:r w:rsidRPr="002F7254">
        <w:t xml:space="preserve">ook at </w:t>
      </w:r>
      <w:r w:rsidRPr="00803439">
        <w:rPr>
          <w:b/>
        </w:rPr>
        <w:t>/opt/</w:t>
      </w:r>
      <w:proofErr w:type="spellStart"/>
      <w:r w:rsidRPr="00803439">
        <w:rPr>
          <w:b/>
        </w:rPr>
        <w:t>bluedata</w:t>
      </w:r>
      <w:proofErr w:type="spellEnd"/>
      <w:r w:rsidRPr="00803439">
        <w:rPr>
          <w:b/>
        </w:rPr>
        <w:t xml:space="preserve"> </w:t>
      </w:r>
      <w:r w:rsidRPr="001D3C7B">
        <w:t>and see</w:t>
      </w:r>
      <w:r w:rsidRPr="00803439">
        <w:rPr>
          <w:b/>
        </w:rPr>
        <w:t xml:space="preserve"> bluedata-dtap.jar</w:t>
      </w:r>
      <w:r>
        <w:t xml:space="preserve"> </w:t>
      </w:r>
      <w:r w:rsidRPr="00187E6E">
        <w:t>file</w:t>
      </w:r>
    </w:p>
    <w:p w14:paraId="671C6136" w14:textId="77777777" w:rsidR="00272F1B" w:rsidRDefault="00272F1B" w:rsidP="00272F1B">
      <w:pPr>
        <w:pStyle w:val="NumberList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070CA08" wp14:editId="72035617">
            <wp:extent cx="4905375" cy="800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37A" w14:textId="77777777" w:rsidR="004838CB" w:rsidRDefault="004838CB" w:rsidP="00272F1B">
      <w:pPr>
        <w:pStyle w:val="NumberList"/>
      </w:pPr>
      <w:r>
        <w:t>Confirm there is local HDFS storage conf</w:t>
      </w:r>
      <w:r w:rsidR="00272F1B">
        <w:t>igured for local tenant storage</w:t>
      </w:r>
    </w:p>
    <w:p w14:paraId="5625A783" w14:textId="77777777" w:rsidR="004838CB" w:rsidRDefault="004A3A23" w:rsidP="00272F1B">
      <w:pPr>
        <w:pStyle w:val="NumberList"/>
      </w:pPr>
      <w:r>
        <w:t>I</w:t>
      </w:r>
      <w:r w:rsidR="004838CB">
        <w:t>n Demo tenant, b</w:t>
      </w:r>
      <w:r w:rsidR="004838CB" w:rsidRPr="00880B16">
        <w:t xml:space="preserve">rowse </w:t>
      </w:r>
      <w:r w:rsidR="004838CB" w:rsidRPr="00187E6E">
        <w:rPr>
          <w:b/>
        </w:rPr>
        <w:t>dtap</w:t>
      </w:r>
      <w:proofErr w:type="gramStart"/>
      <w:r w:rsidR="004838CB" w:rsidRPr="00187E6E">
        <w:rPr>
          <w:b/>
        </w:rPr>
        <w:t>:/</w:t>
      </w:r>
      <w:proofErr w:type="gramEnd"/>
      <w:r w:rsidR="004838CB" w:rsidRPr="00187E6E">
        <w:rPr>
          <w:b/>
        </w:rPr>
        <w:t>/TenantStorage</w:t>
      </w:r>
      <w:r w:rsidR="004838CB" w:rsidRPr="00880B16">
        <w:t xml:space="preserve"> content </w:t>
      </w:r>
      <w:r w:rsidR="004838CB">
        <w:t>via Manage DataTaps.</w:t>
      </w:r>
    </w:p>
    <w:p w14:paraId="7D981E68" w14:textId="77777777" w:rsidR="004838CB" w:rsidRDefault="00272F1B" w:rsidP="00272F1B">
      <w:pPr>
        <w:pStyle w:val="NumberList"/>
        <w:numPr>
          <w:ilvl w:val="0"/>
          <w:numId w:val="0"/>
        </w:num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50AB19C" wp14:editId="064C6DE4">
                <wp:simplePos x="0" y="0"/>
                <wp:positionH relativeFrom="column">
                  <wp:posOffset>992249</wp:posOffset>
                </wp:positionH>
                <wp:positionV relativeFrom="paragraph">
                  <wp:posOffset>733137</wp:posOffset>
                </wp:positionV>
                <wp:extent cx="540425" cy="101600"/>
                <wp:effectExtent l="0" t="0" r="12065" b="12700"/>
                <wp:wrapNone/>
                <wp:docPr id="224270" name="Rectangle: Rounded Corners 224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425" cy="1016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D5026" id="Rectangle: Rounded Corners 224270" o:spid="_x0000_s1026" style="position:absolute;margin-left:78.15pt;margin-top:57.75pt;width:42.55pt;height: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" filled="f" strokecolor="#ff8300 [3208]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D206A7E" wp14:editId="1FA23320">
            <wp:extent cx="5943600" cy="1263650"/>
            <wp:effectExtent l="19050" t="19050" r="1905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E4F8498" w14:textId="77777777" w:rsidR="002957EC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2B9EA5D8" w14:textId="77777777" w:rsidR="002957EC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004D1528" w14:textId="77777777" w:rsidR="002957EC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28315029" w14:textId="77777777" w:rsidR="002957EC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06DD0A51" w14:textId="77777777" w:rsidR="002957EC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68E189FC" w14:textId="77777777" w:rsidR="002957EC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2F776A1B" w14:textId="77777777" w:rsidR="002957EC" w:rsidRPr="00880B16" w:rsidRDefault="002957EC" w:rsidP="00272F1B">
      <w:pPr>
        <w:pStyle w:val="NumberList"/>
        <w:numPr>
          <w:ilvl w:val="0"/>
          <w:numId w:val="0"/>
        </w:numPr>
        <w:ind w:left="360"/>
        <w:jc w:val="center"/>
      </w:pPr>
    </w:p>
    <w:p w14:paraId="4FD38978" w14:textId="77777777" w:rsidR="004838CB" w:rsidRDefault="004838CB" w:rsidP="00370CE9">
      <w:pPr>
        <w:pStyle w:val="NumberList"/>
      </w:pPr>
      <w:r>
        <w:lastRenderedPageBreak/>
        <w:t>Upload a file</w:t>
      </w:r>
      <w:r w:rsidRPr="0021306E">
        <w:t xml:space="preserve"> to the storage</w:t>
      </w:r>
      <w:r>
        <w:t>. Select File Upload.</w:t>
      </w:r>
    </w:p>
    <w:p w14:paraId="014DAD05" w14:textId="77777777" w:rsidR="00272F1B" w:rsidRDefault="00272F1B" w:rsidP="00272F1B">
      <w:pPr>
        <w:pStyle w:val="NumberList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C9013D0" wp14:editId="2E54ED74">
            <wp:extent cx="2514600" cy="14097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09700"/>
                    </a:xfrm>
                    <a:prstGeom prst="rect">
                      <a:avLst/>
                    </a:prstGeom>
                    <a:ln>
                      <a:solidFill>
                        <a:srgbClr val="4472C4">
                          <a:shade val="5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1BF345ED" w14:textId="77777777" w:rsidR="00272F1B" w:rsidRDefault="00272F1B" w:rsidP="00370CE9">
      <w:pPr>
        <w:pStyle w:val="NumberList"/>
      </w:pPr>
      <w:r>
        <w:t xml:space="preserve">Browse the </w:t>
      </w:r>
      <w:proofErr w:type="spellStart"/>
      <w:r>
        <w:t>BD_Demo</w:t>
      </w:r>
      <w:proofErr w:type="spellEnd"/>
      <w:r>
        <w:t xml:space="preserve"> </w:t>
      </w:r>
      <w:proofErr w:type="spellStart"/>
      <w:r>
        <w:t>Tenant.pem</w:t>
      </w:r>
      <w:proofErr w:type="spellEnd"/>
      <w:r>
        <w:t xml:space="preserve"> file from the c:\Downloads and click on Open </w:t>
      </w:r>
    </w:p>
    <w:p w14:paraId="5ECE55E9" w14:textId="77777777" w:rsidR="00272F1B" w:rsidRDefault="00272F1B" w:rsidP="007049C9">
      <w:pPr>
        <w:pStyle w:val="NumberList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B263B48" wp14:editId="54BCFF37">
            <wp:extent cx="5225143" cy="2914580"/>
            <wp:effectExtent l="19050" t="19050" r="13970" b="19685"/>
            <wp:docPr id="224256" name="Picture 22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190" cy="292074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716DE20" w14:textId="77777777" w:rsidR="005A6BB0" w:rsidRDefault="005A6BB0" w:rsidP="007049C9">
      <w:pPr>
        <w:pStyle w:val="NumberList"/>
        <w:numPr>
          <w:ilvl w:val="0"/>
          <w:numId w:val="0"/>
        </w:numPr>
        <w:ind w:left="360"/>
        <w:jc w:val="center"/>
      </w:pPr>
    </w:p>
    <w:p w14:paraId="2CC2B58F" w14:textId="77777777" w:rsidR="00272F1B" w:rsidRDefault="004A3A23" w:rsidP="00370CE9">
      <w:pPr>
        <w:pStyle w:val="NumberList"/>
      </w:pPr>
      <w:r>
        <w:t xml:space="preserve">Verify that the file has been uploaded </w:t>
      </w:r>
    </w:p>
    <w:p w14:paraId="44BBEBF1" w14:textId="77777777" w:rsidR="004A3A23" w:rsidRDefault="004A3A23" w:rsidP="004A3A23">
      <w:pPr>
        <w:pStyle w:val="NumberLis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197B473" wp14:editId="63F286F4">
            <wp:extent cx="5943600" cy="1691640"/>
            <wp:effectExtent l="0" t="0" r="0" b="3810"/>
            <wp:docPr id="224257" name="Picture 22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0D8" w14:textId="77777777" w:rsidR="004838CB" w:rsidRPr="008166F2" w:rsidRDefault="004838CB" w:rsidP="004A3A23">
      <w:pPr>
        <w:pStyle w:val="NumberList"/>
      </w:pPr>
      <w:r w:rsidRPr="008166F2">
        <w:t xml:space="preserve">On cluster “CDH-HDFS”, check that file uploaded in step #1 exist at </w:t>
      </w:r>
      <w:r w:rsidRPr="004A3A23">
        <w:rPr>
          <w:b/>
        </w:rPr>
        <w:t>dtap</w:t>
      </w:r>
      <w:proofErr w:type="gramStart"/>
      <w:r w:rsidRPr="004A3A23">
        <w:rPr>
          <w:b/>
        </w:rPr>
        <w:t>:/</w:t>
      </w:r>
      <w:proofErr w:type="gramEnd"/>
      <w:r w:rsidRPr="004A3A23">
        <w:rPr>
          <w:b/>
        </w:rPr>
        <w:t>/TenantStorage</w:t>
      </w:r>
      <w:r>
        <w:t>.</w:t>
      </w:r>
      <w:r w:rsidRPr="008166F2">
        <w:t xml:space="preserve"> </w:t>
      </w:r>
      <w:bookmarkStart w:id="8" w:name="_Hlk510793390"/>
    </w:p>
    <w:bookmarkEnd w:id="8"/>
    <w:p w14:paraId="48C55592" w14:textId="77777777" w:rsidR="004838CB" w:rsidRDefault="004838CB" w:rsidP="004A3A23">
      <w:pPr>
        <w:pStyle w:val="NumberList"/>
      </w:pPr>
      <w:r w:rsidRPr="008166F2">
        <w:t xml:space="preserve">Add file to </w:t>
      </w:r>
      <w:proofErr w:type="spellStart"/>
      <w:r>
        <w:t>Dtap</w:t>
      </w:r>
      <w:proofErr w:type="spellEnd"/>
      <w:r>
        <w:t xml:space="preserve"> </w:t>
      </w:r>
      <w:proofErr w:type="spellStart"/>
      <w:r>
        <w:t>TenantStorage</w:t>
      </w:r>
      <w:proofErr w:type="spellEnd"/>
      <w:r w:rsidRPr="008166F2">
        <w:t xml:space="preserve"> as </w:t>
      </w:r>
      <w:proofErr w:type="gramStart"/>
      <w:r w:rsidRPr="008166F2">
        <w:t>a</w:t>
      </w:r>
      <w:proofErr w:type="gramEnd"/>
      <w:r w:rsidRPr="008166F2">
        <w:t xml:space="preserve"> </w:t>
      </w:r>
      <w:proofErr w:type="spellStart"/>
      <w:r w:rsidRPr="008166F2">
        <w:t>hdfs</w:t>
      </w:r>
      <w:proofErr w:type="spellEnd"/>
      <w:r w:rsidRPr="008166F2">
        <w:t xml:space="preserve"> user</w:t>
      </w:r>
      <w:r>
        <w:t>.</w:t>
      </w:r>
      <w:r w:rsidRPr="008166F2">
        <w:t xml:space="preserve"> </w:t>
      </w:r>
    </w:p>
    <w:p w14:paraId="5570997B" w14:textId="77777777" w:rsidR="00C3699B" w:rsidRPr="00C3699B" w:rsidRDefault="00C3699B" w:rsidP="00C3699B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C3699B">
        <w:rPr>
          <w:rFonts w:ascii="Courier New" w:hAnsi="Courier New" w:cs="Courier New"/>
        </w:rPr>
        <w:t xml:space="preserve">[hdfs@bluedata-112 </w:t>
      </w:r>
      <w:proofErr w:type="spellStart"/>
      <w:r w:rsidRPr="00C3699B">
        <w:rPr>
          <w:rFonts w:ascii="Courier New" w:hAnsi="Courier New" w:cs="Courier New"/>
        </w:rPr>
        <w:t>bluedata</w:t>
      </w:r>
      <w:proofErr w:type="spellEnd"/>
      <w:r w:rsidRPr="00C3699B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C3699B">
        <w:rPr>
          <w:rFonts w:ascii="Courier New" w:hAnsi="Courier New" w:cs="Courier New"/>
          <w:b/>
        </w:rPr>
        <w:t>hdfs</w:t>
      </w:r>
      <w:proofErr w:type="spellEnd"/>
      <w:proofErr w:type="gramEnd"/>
      <w:r w:rsidRPr="00C3699B">
        <w:rPr>
          <w:rFonts w:ascii="Courier New" w:hAnsi="Courier New" w:cs="Courier New"/>
          <w:b/>
        </w:rPr>
        <w:t xml:space="preserve"> </w:t>
      </w:r>
      <w:proofErr w:type="spellStart"/>
      <w:r w:rsidRPr="00C3699B">
        <w:rPr>
          <w:rFonts w:ascii="Courier New" w:hAnsi="Courier New" w:cs="Courier New"/>
          <w:b/>
        </w:rPr>
        <w:t>dfs</w:t>
      </w:r>
      <w:proofErr w:type="spellEnd"/>
      <w:r w:rsidRPr="00C3699B">
        <w:rPr>
          <w:rFonts w:ascii="Courier New" w:hAnsi="Courier New" w:cs="Courier New"/>
          <w:b/>
        </w:rPr>
        <w:t xml:space="preserve"> -</w:t>
      </w:r>
      <w:proofErr w:type="spellStart"/>
      <w:r w:rsidRPr="00C3699B">
        <w:rPr>
          <w:rFonts w:ascii="Courier New" w:hAnsi="Courier New" w:cs="Courier New"/>
          <w:b/>
        </w:rPr>
        <w:t>copyFromLocal</w:t>
      </w:r>
      <w:proofErr w:type="spellEnd"/>
      <w:r w:rsidRPr="00C3699B">
        <w:rPr>
          <w:rFonts w:ascii="Courier New" w:hAnsi="Courier New" w:cs="Courier New"/>
          <w:b/>
        </w:rPr>
        <w:t xml:space="preserve"> /</w:t>
      </w:r>
      <w:proofErr w:type="spellStart"/>
      <w:r w:rsidRPr="00C3699B">
        <w:rPr>
          <w:rFonts w:ascii="Courier New" w:hAnsi="Courier New" w:cs="Courier New"/>
          <w:b/>
        </w:rPr>
        <w:t>etc</w:t>
      </w:r>
      <w:proofErr w:type="spellEnd"/>
      <w:r w:rsidRPr="00C3699B">
        <w:rPr>
          <w:rFonts w:ascii="Courier New" w:hAnsi="Courier New" w:cs="Courier New"/>
          <w:b/>
        </w:rPr>
        <w:t>/hosts dtap://TenantStorage/file2</w:t>
      </w:r>
    </w:p>
    <w:p w14:paraId="5BBCDC8C" w14:textId="77777777" w:rsidR="00C3699B" w:rsidRPr="00C3699B" w:rsidRDefault="00C3699B" w:rsidP="00C3699B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C3699B">
        <w:rPr>
          <w:rFonts w:ascii="Courier New" w:hAnsi="Courier New" w:cs="Courier New"/>
        </w:rPr>
        <w:t xml:space="preserve">[hdfs@bluedata-112 </w:t>
      </w:r>
      <w:proofErr w:type="spellStart"/>
      <w:r w:rsidRPr="00C3699B">
        <w:rPr>
          <w:rFonts w:ascii="Courier New" w:hAnsi="Courier New" w:cs="Courier New"/>
        </w:rPr>
        <w:t>bluedata</w:t>
      </w:r>
      <w:proofErr w:type="spellEnd"/>
      <w:r w:rsidRPr="00C3699B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C3699B">
        <w:rPr>
          <w:rFonts w:ascii="Courier New" w:hAnsi="Courier New" w:cs="Courier New"/>
          <w:b/>
        </w:rPr>
        <w:t>hdfs</w:t>
      </w:r>
      <w:proofErr w:type="spellEnd"/>
      <w:proofErr w:type="gramEnd"/>
      <w:r w:rsidRPr="00C3699B">
        <w:rPr>
          <w:rFonts w:ascii="Courier New" w:hAnsi="Courier New" w:cs="Courier New"/>
          <w:b/>
        </w:rPr>
        <w:t xml:space="preserve"> </w:t>
      </w:r>
      <w:proofErr w:type="spellStart"/>
      <w:r w:rsidRPr="00C3699B">
        <w:rPr>
          <w:rFonts w:ascii="Courier New" w:hAnsi="Courier New" w:cs="Courier New"/>
          <w:b/>
        </w:rPr>
        <w:t>dfs</w:t>
      </w:r>
      <w:proofErr w:type="spellEnd"/>
      <w:r w:rsidRPr="00C3699B">
        <w:rPr>
          <w:rFonts w:ascii="Courier New" w:hAnsi="Courier New" w:cs="Courier New"/>
          <w:b/>
        </w:rPr>
        <w:t xml:space="preserve"> -ls dtap://TenantStorage/</w:t>
      </w:r>
    </w:p>
    <w:p w14:paraId="7765D108" w14:textId="77777777" w:rsidR="004838CB" w:rsidRDefault="004838CB" w:rsidP="00D41951">
      <w:pPr>
        <w:pStyle w:val="NumberList"/>
      </w:pPr>
      <w:r>
        <w:lastRenderedPageBreak/>
        <w:t xml:space="preserve">Observe the newly added file in the </w:t>
      </w:r>
      <w:proofErr w:type="spellStart"/>
      <w:r>
        <w:t>TenantStorage</w:t>
      </w:r>
      <w:proofErr w:type="spellEnd"/>
      <w:r>
        <w:t xml:space="preserve"> Browser (may need to refresh the page).</w:t>
      </w:r>
    </w:p>
    <w:p w14:paraId="18110882" w14:textId="77777777" w:rsidR="004838CB" w:rsidRDefault="004838CB" w:rsidP="00D41951">
      <w:pPr>
        <w:pStyle w:val="NumberList"/>
      </w:pPr>
      <w:r w:rsidRPr="008166F2">
        <w:t xml:space="preserve">Run a </w:t>
      </w:r>
      <w:proofErr w:type="spellStart"/>
      <w:r w:rsidRPr="008166F2">
        <w:t>Teragen</w:t>
      </w:r>
      <w:proofErr w:type="spellEnd"/>
      <w:r w:rsidRPr="008166F2">
        <w:t xml:space="preserve"> job</w:t>
      </w:r>
    </w:p>
    <w:p w14:paraId="60802C94" w14:textId="77777777" w:rsidR="00D41951" w:rsidRPr="00D41951" w:rsidRDefault="00D41951" w:rsidP="00D41951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D41951">
        <w:rPr>
          <w:rFonts w:ascii="Courier New" w:hAnsi="Courier New" w:cs="Courier New"/>
        </w:rPr>
        <w:t xml:space="preserve">[hdfs@bluedata-112 </w:t>
      </w:r>
      <w:proofErr w:type="spellStart"/>
      <w:r w:rsidRPr="00D41951">
        <w:rPr>
          <w:rFonts w:ascii="Courier New" w:hAnsi="Courier New" w:cs="Courier New"/>
        </w:rPr>
        <w:t>bluedata</w:t>
      </w:r>
      <w:proofErr w:type="spellEnd"/>
      <w:r w:rsidRPr="00D41951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D41951">
        <w:rPr>
          <w:rFonts w:ascii="Courier New" w:hAnsi="Courier New" w:cs="Courier New"/>
          <w:b/>
        </w:rPr>
        <w:t>hadoop</w:t>
      </w:r>
      <w:proofErr w:type="spellEnd"/>
      <w:proofErr w:type="gramEnd"/>
      <w:r w:rsidRPr="00D41951">
        <w:rPr>
          <w:rFonts w:ascii="Courier New" w:hAnsi="Courier New" w:cs="Courier New"/>
          <w:b/>
        </w:rPr>
        <w:t xml:space="preserve"> jar /opt/</w:t>
      </w:r>
      <w:proofErr w:type="spellStart"/>
      <w:r w:rsidRPr="00D41951">
        <w:rPr>
          <w:rFonts w:ascii="Courier New" w:hAnsi="Courier New" w:cs="Courier New"/>
          <w:b/>
        </w:rPr>
        <w:t>cloudera</w:t>
      </w:r>
      <w:proofErr w:type="spellEnd"/>
      <w:r w:rsidRPr="00D41951">
        <w:rPr>
          <w:rFonts w:ascii="Courier New" w:hAnsi="Courier New" w:cs="Courier New"/>
          <w:b/>
        </w:rPr>
        <w:t xml:space="preserve">/parcels/CDH/jars/hadoop-examples.jar </w:t>
      </w:r>
      <w:proofErr w:type="spellStart"/>
      <w:r w:rsidRPr="00D41951">
        <w:rPr>
          <w:rFonts w:ascii="Courier New" w:hAnsi="Courier New" w:cs="Courier New"/>
          <w:b/>
        </w:rPr>
        <w:t>teragen</w:t>
      </w:r>
      <w:proofErr w:type="spellEnd"/>
      <w:r w:rsidRPr="00D41951">
        <w:rPr>
          <w:rFonts w:ascii="Courier New" w:hAnsi="Courier New" w:cs="Courier New"/>
          <w:b/>
        </w:rPr>
        <w:t xml:space="preserve"> 10000 dtap://TenantStorage/job01</w:t>
      </w:r>
    </w:p>
    <w:p w14:paraId="303B234D" w14:textId="77777777" w:rsidR="00D41951" w:rsidRPr="00D41951" w:rsidRDefault="00D41951" w:rsidP="00D41951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D41951">
        <w:rPr>
          <w:rFonts w:ascii="Courier New" w:hAnsi="Courier New" w:cs="Courier New"/>
        </w:rPr>
        <w:t xml:space="preserve">[hdfs@bluedata-112 </w:t>
      </w:r>
      <w:proofErr w:type="spellStart"/>
      <w:r w:rsidRPr="00D41951">
        <w:rPr>
          <w:rFonts w:ascii="Courier New" w:hAnsi="Courier New" w:cs="Courier New"/>
        </w:rPr>
        <w:t>bluedata</w:t>
      </w:r>
      <w:proofErr w:type="spellEnd"/>
      <w:r w:rsidRPr="00D41951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D41951">
        <w:rPr>
          <w:rFonts w:ascii="Courier New" w:hAnsi="Courier New" w:cs="Courier New"/>
          <w:b/>
        </w:rPr>
        <w:t>hdfs</w:t>
      </w:r>
      <w:proofErr w:type="spellEnd"/>
      <w:proofErr w:type="gramEnd"/>
      <w:r w:rsidRPr="00D41951">
        <w:rPr>
          <w:rFonts w:ascii="Courier New" w:hAnsi="Courier New" w:cs="Courier New"/>
          <w:b/>
        </w:rPr>
        <w:t xml:space="preserve"> </w:t>
      </w:r>
      <w:proofErr w:type="spellStart"/>
      <w:r w:rsidRPr="00D41951">
        <w:rPr>
          <w:rFonts w:ascii="Courier New" w:hAnsi="Courier New" w:cs="Courier New"/>
          <w:b/>
        </w:rPr>
        <w:t>dfs</w:t>
      </w:r>
      <w:proofErr w:type="spellEnd"/>
      <w:r w:rsidRPr="00D41951">
        <w:rPr>
          <w:rFonts w:ascii="Courier New" w:hAnsi="Courier New" w:cs="Courier New"/>
          <w:b/>
        </w:rPr>
        <w:t xml:space="preserve"> -ls dtap://TenantStorage/</w:t>
      </w:r>
    </w:p>
    <w:p w14:paraId="67C60C46" w14:textId="77777777" w:rsidR="004838CB" w:rsidRPr="008166F2" w:rsidRDefault="004838CB" w:rsidP="00D41951">
      <w:pPr>
        <w:pStyle w:val="NumberList"/>
      </w:pPr>
      <w:r>
        <w:t>Observe</w:t>
      </w:r>
      <w:r w:rsidRPr="008166F2">
        <w:t xml:space="preserve"> the file result</w:t>
      </w:r>
      <w:r>
        <w:t>s</w:t>
      </w:r>
      <w:r w:rsidRPr="008166F2">
        <w:t xml:space="preserve"> in</w:t>
      </w:r>
      <w:r>
        <w:t xml:space="preserve"> the</w:t>
      </w:r>
      <w:r w:rsidRPr="008166F2">
        <w:t xml:space="preserve"> </w:t>
      </w:r>
      <w:proofErr w:type="spellStart"/>
      <w:r>
        <w:t>TenantStorage</w:t>
      </w:r>
      <w:proofErr w:type="spellEnd"/>
      <w:r>
        <w:t xml:space="preserve"> Browser (may need to refresh the page).</w:t>
      </w:r>
    </w:p>
    <w:p w14:paraId="33D1C853" w14:textId="77777777" w:rsidR="004838CB" w:rsidRDefault="00D41951" w:rsidP="004838CB">
      <w:pPr>
        <w:jc w:val="center"/>
        <w:rPr>
          <w:b/>
        </w:rPr>
      </w:pPr>
      <w:r>
        <w:rPr>
          <w:noProof/>
        </w:rPr>
        <w:drawing>
          <wp:inline distT="0" distB="0" distL="0" distR="0" wp14:anchorId="6A301D1F" wp14:editId="52DA3056">
            <wp:extent cx="2243738" cy="2041235"/>
            <wp:effectExtent l="19050" t="19050" r="23495" b="16510"/>
            <wp:docPr id="224258" name="Picture 22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0310" cy="204721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1FEEB67" w14:textId="77777777" w:rsidR="004838CB" w:rsidRPr="00156D49" w:rsidRDefault="004838CB" w:rsidP="00D41951">
      <w:pPr>
        <w:pStyle w:val="NumberList"/>
      </w:pPr>
      <w:r>
        <w:t xml:space="preserve">Validate </w:t>
      </w:r>
      <w:proofErr w:type="spellStart"/>
      <w:r>
        <w:t>Dtap</w:t>
      </w:r>
      <w:proofErr w:type="spellEnd"/>
      <w:r>
        <w:t xml:space="preserve"> connectivity using </w:t>
      </w:r>
      <w:proofErr w:type="spellStart"/>
      <w:r>
        <w:t>Dtap</w:t>
      </w:r>
      <w:proofErr w:type="spellEnd"/>
      <w:r>
        <w:t xml:space="preserve"> tools o</w:t>
      </w:r>
      <w:r w:rsidRPr="00156D49">
        <w:t xml:space="preserve">n the </w:t>
      </w:r>
      <w:r>
        <w:t>EPIC host controller. R</w:t>
      </w:r>
      <w:r w:rsidRPr="00156D49">
        <w:t xml:space="preserve">un the following commands: </w:t>
      </w:r>
    </w:p>
    <w:p w14:paraId="7B997A53" w14:textId="77777777" w:rsidR="00EE1F90" w:rsidRDefault="00EE1F90" w:rsidP="004838CB">
      <w:pPr>
        <w:pStyle w:val="Indent1"/>
        <w:rPr>
          <w:rFonts w:ascii="Courier New" w:hAnsi="Courier New" w:cs="Courier New"/>
          <w:bCs/>
        </w:rPr>
      </w:pPr>
      <w:r w:rsidRPr="00EE1F90">
        <w:rPr>
          <w:rFonts w:ascii="Courier New" w:hAnsi="Courier New" w:cs="Courier New"/>
          <w:bCs/>
        </w:rPr>
        <w:t>[</w:t>
      </w:r>
      <w:proofErr w:type="spellStart"/>
      <w:r w:rsidRPr="00EE1F90">
        <w:rPr>
          <w:rFonts w:ascii="Courier New" w:hAnsi="Courier New" w:cs="Courier New"/>
          <w:bCs/>
        </w:rPr>
        <w:t>root@controller</w:t>
      </w:r>
      <w:proofErr w:type="spellEnd"/>
      <w:r w:rsidRPr="00EE1F90">
        <w:rPr>
          <w:rFonts w:ascii="Courier New" w:hAnsi="Courier New" w:cs="Courier New"/>
          <w:bCs/>
        </w:rPr>
        <w:t xml:space="preserve"> ~]# </w:t>
      </w:r>
      <w:r w:rsidRPr="00C334D5">
        <w:rPr>
          <w:rFonts w:ascii="Courier New" w:hAnsi="Courier New" w:cs="Courier New"/>
          <w:b/>
          <w:bCs/>
        </w:rPr>
        <w:t>/opt/bluedata/common-install/scripts/tools/checkdtap.sh</w:t>
      </w:r>
    </w:p>
    <w:p w14:paraId="49F6ACED" w14:textId="77777777" w:rsidR="00C334D5" w:rsidRDefault="00C334D5" w:rsidP="004838CB">
      <w:pPr>
        <w:pStyle w:val="Indent1"/>
        <w:rPr>
          <w:rFonts w:ascii="Courier New" w:hAnsi="Courier New" w:cs="Courier New"/>
          <w:bCs/>
        </w:rPr>
      </w:pPr>
      <w:r w:rsidRPr="00C334D5">
        <w:rPr>
          <w:rFonts w:ascii="Courier New" w:hAnsi="Courier New" w:cs="Courier New"/>
          <w:bCs/>
        </w:rPr>
        <w:t>[</w:t>
      </w:r>
      <w:proofErr w:type="spellStart"/>
      <w:r w:rsidRPr="00C334D5">
        <w:rPr>
          <w:rFonts w:ascii="Courier New" w:hAnsi="Courier New" w:cs="Courier New"/>
          <w:bCs/>
        </w:rPr>
        <w:t>root@controller</w:t>
      </w:r>
      <w:proofErr w:type="spellEnd"/>
      <w:r w:rsidRPr="00C334D5">
        <w:rPr>
          <w:rFonts w:ascii="Courier New" w:hAnsi="Courier New" w:cs="Courier New"/>
          <w:bCs/>
        </w:rPr>
        <w:t xml:space="preserve"> ~]# </w:t>
      </w:r>
      <w:proofErr w:type="spellStart"/>
      <w:proofErr w:type="gramStart"/>
      <w:r w:rsidRPr="00C334D5">
        <w:rPr>
          <w:rFonts w:ascii="Courier New" w:hAnsi="Courier New" w:cs="Courier New"/>
          <w:b/>
          <w:bCs/>
        </w:rPr>
        <w:t>bdconfig</w:t>
      </w:r>
      <w:proofErr w:type="spellEnd"/>
      <w:proofErr w:type="gramEnd"/>
      <w:r w:rsidRPr="00C334D5">
        <w:rPr>
          <w:rFonts w:ascii="Courier New" w:hAnsi="Courier New" w:cs="Courier New"/>
          <w:b/>
          <w:bCs/>
        </w:rPr>
        <w:t xml:space="preserve"> –</w:t>
      </w:r>
      <w:proofErr w:type="spellStart"/>
      <w:r w:rsidRPr="00C334D5">
        <w:rPr>
          <w:rFonts w:ascii="Courier New" w:hAnsi="Courier New" w:cs="Courier New"/>
          <w:b/>
          <w:bCs/>
        </w:rPr>
        <w:t>getdtaps</w:t>
      </w:r>
      <w:proofErr w:type="spellEnd"/>
    </w:p>
    <w:p w14:paraId="1754D3CC" w14:textId="1D9F7FA8" w:rsidR="00C334D5" w:rsidRDefault="00C334D5" w:rsidP="004838CB">
      <w:pPr>
        <w:pStyle w:val="Indent1"/>
        <w:rPr>
          <w:rFonts w:ascii="Courier New" w:hAnsi="Courier New" w:cs="Courier New"/>
          <w:b/>
          <w:bCs/>
        </w:rPr>
      </w:pPr>
      <w:r w:rsidRPr="00C334D5">
        <w:rPr>
          <w:rFonts w:ascii="Courier New" w:hAnsi="Courier New" w:cs="Courier New"/>
          <w:bCs/>
        </w:rPr>
        <w:t>[</w:t>
      </w:r>
      <w:proofErr w:type="spellStart"/>
      <w:r w:rsidRPr="00C334D5">
        <w:rPr>
          <w:rFonts w:ascii="Courier New" w:hAnsi="Courier New" w:cs="Courier New"/>
          <w:bCs/>
        </w:rPr>
        <w:t>root@controller</w:t>
      </w:r>
      <w:proofErr w:type="spellEnd"/>
      <w:r w:rsidRPr="00C334D5">
        <w:rPr>
          <w:rFonts w:ascii="Courier New" w:hAnsi="Courier New" w:cs="Courier New"/>
          <w:bCs/>
        </w:rPr>
        <w:t xml:space="preserve"> ~]# </w:t>
      </w:r>
      <w:proofErr w:type="spellStart"/>
      <w:proofErr w:type="gramStart"/>
      <w:r w:rsidRPr="00C334D5">
        <w:rPr>
          <w:rFonts w:ascii="Courier New" w:hAnsi="Courier New" w:cs="Courier New"/>
          <w:b/>
          <w:bCs/>
        </w:rPr>
        <w:t>bdconfig</w:t>
      </w:r>
      <w:proofErr w:type="spellEnd"/>
      <w:proofErr w:type="gramEnd"/>
      <w:r w:rsidRPr="00C334D5">
        <w:rPr>
          <w:rFonts w:ascii="Courier New" w:hAnsi="Courier New" w:cs="Courier New"/>
          <w:b/>
          <w:bCs/>
        </w:rPr>
        <w:t xml:space="preserve"> </w:t>
      </w:r>
      <w:r w:rsidR="005A6BB0">
        <w:rPr>
          <w:rFonts w:ascii="Courier New" w:hAnsi="Courier New" w:cs="Courier New"/>
          <w:b/>
          <w:bCs/>
        </w:rPr>
        <w:t>–</w:t>
      </w:r>
      <w:proofErr w:type="spellStart"/>
      <w:r w:rsidRPr="00C334D5">
        <w:rPr>
          <w:rFonts w:ascii="Courier New" w:hAnsi="Courier New" w:cs="Courier New"/>
          <w:b/>
          <w:bCs/>
        </w:rPr>
        <w:t>getdtapchecklist</w:t>
      </w:r>
      <w:proofErr w:type="spellEnd"/>
    </w:p>
    <w:p w14:paraId="3354349D" w14:textId="77777777" w:rsidR="005A6BB0" w:rsidRDefault="005A6BB0" w:rsidP="004838CB">
      <w:pPr>
        <w:pStyle w:val="Indent1"/>
        <w:rPr>
          <w:rFonts w:ascii="Courier New" w:hAnsi="Courier New" w:cs="Courier New"/>
          <w:bCs/>
        </w:rPr>
      </w:pPr>
    </w:p>
    <w:p w14:paraId="2C4DE877" w14:textId="77777777" w:rsidR="004838CB" w:rsidRDefault="00A306B8" w:rsidP="004838CB">
      <w:pPr>
        <w:pStyle w:val="Heading2"/>
      </w:pPr>
      <w:bookmarkStart w:id="9" w:name="_Toc38371238"/>
      <w:r>
        <w:t>Task 1c</w:t>
      </w:r>
      <w:r w:rsidR="004838CB">
        <w:t xml:space="preserve"> Configuring CDH </w:t>
      </w:r>
      <w:proofErr w:type="spellStart"/>
      <w:r w:rsidR="004838CB">
        <w:t>HBase</w:t>
      </w:r>
      <w:proofErr w:type="spellEnd"/>
      <w:r w:rsidR="004838CB">
        <w:t xml:space="preserve"> with </w:t>
      </w:r>
      <w:proofErr w:type="spellStart"/>
      <w:r w:rsidR="004838CB">
        <w:t>DataTap</w:t>
      </w:r>
      <w:bookmarkEnd w:id="9"/>
      <w:proofErr w:type="spellEnd"/>
    </w:p>
    <w:p w14:paraId="132E5452" w14:textId="7BE7C572" w:rsidR="002957EC" w:rsidRPr="002957EC" w:rsidRDefault="002957EC" w:rsidP="002957EC"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This task will take approximately 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30 mins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to complete </w:t>
      </w:r>
    </w:p>
    <w:p w14:paraId="43DBEF47" w14:textId="77777777" w:rsidR="004838CB" w:rsidRDefault="004838CB" w:rsidP="00370CE9">
      <w:pPr>
        <w:pStyle w:val="NumberList"/>
        <w:numPr>
          <w:ilvl w:val="0"/>
          <w:numId w:val="9"/>
        </w:numPr>
      </w:pPr>
      <w:r w:rsidRPr="00B21E74">
        <w:t xml:space="preserve">Create a CDH 5.14.2 on 7x with Cloudera Manager </w:t>
      </w:r>
      <w:r w:rsidR="00C334D5" w:rsidRPr="00B21E74">
        <w:t>Cluster</w:t>
      </w:r>
      <w:r w:rsidRPr="00B21E74">
        <w:t xml:space="preserve"> with these values.</w:t>
      </w:r>
    </w:p>
    <w:p w14:paraId="67774CA9" w14:textId="77777777" w:rsidR="004838CB" w:rsidRDefault="004838CB" w:rsidP="004838CB">
      <w:pPr>
        <w:ind w:left="540"/>
      </w:pPr>
      <w:r w:rsidRPr="00B21E74">
        <w:t>Cluster name:</w:t>
      </w:r>
      <w:r>
        <w:t xml:space="preserve"> CDH-</w:t>
      </w:r>
      <w:proofErr w:type="spellStart"/>
      <w:r>
        <w:t>HBase</w:t>
      </w:r>
      <w:proofErr w:type="spellEnd"/>
    </w:p>
    <w:p w14:paraId="66C4CF60" w14:textId="77777777" w:rsidR="004838CB" w:rsidRDefault="004838CB" w:rsidP="004838CB">
      <w:pPr>
        <w:ind w:left="540"/>
      </w:pPr>
      <w:r>
        <w:t xml:space="preserve">Cluster Type: </w:t>
      </w:r>
      <w:proofErr w:type="spellStart"/>
      <w:r>
        <w:t>Hbase</w:t>
      </w:r>
      <w:proofErr w:type="spellEnd"/>
    </w:p>
    <w:p w14:paraId="275489DE" w14:textId="77777777" w:rsidR="000360A9" w:rsidRPr="00B21E74" w:rsidRDefault="000360A9" w:rsidP="004838CB">
      <w:pPr>
        <w:ind w:left="540"/>
      </w:pPr>
      <w:r>
        <w:t xml:space="preserve">Enable </w:t>
      </w:r>
      <w:proofErr w:type="spellStart"/>
      <w:r>
        <w:t>HBase</w:t>
      </w:r>
      <w:proofErr w:type="spellEnd"/>
      <w:r>
        <w:t xml:space="preserve"> </w:t>
      </w:r>
    </w:p>
    <w:p w14:paraId="7139C404" w14:textId="77777777" w:rsidR="004838CB" w:rsidRDefault="005F2D6E" w:rsidP="005F2D6E">
      <w:pPr>
        <w:pStyle w:val="NumberList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77D39AC" wp14:editId="3A1A3A93">
            <wp:extent cx="5494084" cy="5235815"/>
            <wp:effectExtent l="19050" t="19050" r="11430" b="22225"/>
            <wp:docPr id="224261" name="Picture 224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551" cy="523911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89438EE" w14:textId="77777777" w:rsidR="005A6BB0" w:rsidRDefault="005A6BB0" w:rsidP="002957EC">
      <w:pPr>
        <w:pStyle w:val="NumberList"/>
        <w:numPr>
          <w:ilvl w:val="0"/>
          <w:numId w:val="0"/>
        </w:numPr>
      </w:pPr>
    </w:p>
    <w:p w14:paraId="1958E897" w14:textId="77777777" w:rsidR="005A6BB0" w:rsidRDefault="005A6BB0" w:rsidP="005F2D6E">
      <w:pPr>
        <w:pStyle w:val="NumberList"/>
        <w:numPr>
          <w:ilvl w:val="0"/>
          <w:numId w:val="0"/>
        </w:numPr>
        <w:ind w:left="360"/>
        <w:jc w:val="center"/>
      </w:pPr>
    </w:p>
    <w:p w14:paraId="5021BA66" w14:textId="77777777" w:rsidR="004838CB" w:rsidRDefault="004838CB" w:rsidP="00C334D5">
      <w:pPr>
        <w:pStyle w:val="NumberList"/>
        <w:numPr>
          <w:ilvl w:val="0"/>
          <w:numId w:val="9"/>
        </w:numPr>
        <w:spacing w:before="0" w:after="160" w:line="259" w:lineRule="auto"/>
      </w:pPr>
      <w:r>
        <w:t>Configuring CDH-</w:t>
      </w:r>
      <w:proofErr w:type="spellStart"/>
      <w:r>
        <w:t>HBase</w:t>
      </w:r>
      <w:proofErr w:type="spellEnd"/>
      <w:r>
        <w:t xml:space="preserve"> with </w:t>
      </w:r>
      <w:proofErr w:type="spellStart"/>
      <w:r>
        <w:t>TenantStorage</w:t>
      </w:r>
      <w:proofErr w:type="spellEnd"/>
      <w:r>
        <w:t xml:space="preserve"> </w:t>
      </w:r>
      <w:proofErr w:type="spellStart"/>
      <w:r>
        <w:t>DataTap</w:t>
      </w:r>
      <w:proofErr w:type="spellEnd"/>
    </w:p>
    <w:p w14:paraId="38F8B917" w14:textId="77777777" w:rsidR="004838CB" w:rsidRDefault="004838CB" w:rsidP="004838CB">
      <w:pPr>
        <w:pStyle w:val="NumberList2"/>
      </w:pPr>
      <w:r>
        <w:t>In the CDH-</w:t>
      </w:r>
      <w:proofErr w:type="spellStart"/>
      <w:r>
        <w:t>HBase</w:t>
      </w:r>
      <w:proofErr w:type="spellEnd"/>
      <w:r>
        <w:t xml:space="preserve"> cluster, g</w:t>
      </w:r>
      <w:r w:rsidRPr="002F7254">
        <w:t xml:space="preserve">o to </w:t>
      </w:r>
      <w:r>
        <w:rPr>
          <w:b/>
        </w:rPr>
        <w:t>Cloudera Manager-&gt;Clusters-&gt;HBASE</w:t>
      </w:r>
      <w:r w:rsidRPr="00187E6E">
        <w:rPr>
          <w:b/>
        </w:rPr>
        <w:t>-&gt;Configuration</w:t>
      </w:r>
      <w:r w:rsidRPr="00B116A0">
        <w:t>.</w:t>
      </w:r>
    </w:p>
    <w:p w14:paraId="38E17F9F" w14:textId="77777777" w:rsidR="005F2D6E" w:rsidRDefault="004838CB" w:rsidP="004838CB">
      <w:pPr>
        <w:pStyle w:val="NumberList2"/>
      </w:pPr>
      <w:r>
        <w:t>In</w:t>
      </w:r>
      <w:r w:rsidRPr="00B116A0">
        <w:t xml:space="preserve"> </w:t>
      </w:r>
      <w:proofErr w:type="spellStart"/>
      <w:r w:rsidRPr="00B116A0">
        <w:t>HBase</w:t>
      </w:r>
      <w:proofErr w:type="spellEnd"/>
      <w:r w:rsidRPr="00B116A0">
        <w:t xml:space="preserve"> </w:t>
      </w:r>
      <w:r w:rsidRPr="00B116A0">
        <w:rPr>
          <w:b/>
        </w:rPr>
        <w:t>Configuration</w:t>
      </w:r>
      <w:r w:rsidRPr="00B116A0">
        <w:t xml:space="preserve"> screen, </w:t>
      </w:r>
      <w:r>
        <w:t xml:space="preserve">type “safety” in the </w:t>
      </w:r>
      <w:r w:rsidRPr="00B116A0">
        <w:t xml:space="preserve">search </w:t>
      </w:r>
      <w:r>
        <w:t xml:space="preserve">field </w:t>
      </w:r>
    </w:p>
    <w:p w14:paraId="3DE9CF8D" w14:textId="77777777" w:rsidR="00DC10C5" w:rsidRDefault="00DC10C5" w:rsidP="004838CB">
      <w:pPr>
        <w:pStyle w:val="NumberList2"/>
      </w:pPr>
      <w:r>
        <w:t xml:space="preserve">Click on + </w:t>
      </w:r>
      <w:proofErr w:type="spellStart"/>
      <w:r>
        <w:t>HBase</w:t>
      </w:r>
      <w:proofErr w:type="spellEnd"/>
      <w:r>
        <w:t xml:space="preserve"> Service Advanced Configuration Snippet (Safety Valve) for hbase-site.xml</w:t>
      </w:r>
    </w:p>
    <w:p w14:paraId="4DCC376D" w14:textId="77777777" w:rsidR="00DC10C5" w:rsidRDefault="00DC10C5" w:rsidP="004838CB">
      <w:pPr>
        <w:pStyle w:val="NumberList2"/>
      </w:pPr>
      <w:r>
        <w:t xml:space="preserve">Provide Name: </w:t>
      </w:r>
      <w:proofErr w:type="spellStart"/>
      <w:r>
        <w:t>hbase.rootdir</w:t>
      </w:r>
      <w:proofErr w:type="spellEnd"/>
      <w:r>
        <w:t xml:space="preserve"> and Value: dtap://TenantStorage/hbaseTest </w:t>
      </w:r>
    </w:p>
    <w:p w14:paraId="2E773D52" w14:textId="77777777" w:rsidR="00DC10C5" w:rsidRDefault="00DC10C5" w:rsidP="00DC10C5">
      <w:pPr>
        <w:pStyle w:val="NumberList2"/>
        <w:numPr>
          <w:ilvl w:val="0"/>
          <w:numId w:val="0"/>
        </w:numPr>
        <w:ind w:left="630"/>
      </w:pPr>
      <w:r>
        <w:rPr>
          <w:noProof/>
        </w:rPr>
        <w:drawing>
          <wp:inline distT="0" distB="0" distL="0" distR="0" wp14:anchorId="1B45F0FF" wp14:editId="653B2713">
            <wp:extent cx="5943600" cy="1273810"/>
            <wp:effectExtent l="19050" t="19050" r="19050" b="21590"/>
            <wp:docPr id="224262" name="Picture 22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F783BC5" w14:textId="77777777" w:rsidR="004838CB" w:rsidRDefault="004838CB" w:rsidP="004838CB">
      <w:pPr>
        <w:pStyle w:val="NumberList2"/>
      </w:pPr>
      <w:r w:rsidRPr="00B116A0">
        <w:lastRenderedPageBreak/>
        <w:t xml:space="preserve">Next, search for 'staging' and find the </w:t>
      </w:r>
      <w:proofErr w:type="spellStart"/>
      <w:r w:rsidRPr="00B116A0">
        <w:rPr>
          <w:rFonts w:ascii="Courier New" w:hAnsi="Courier New" w:cs="Courier New"/>
        </w:rPr>
        <w:t>hbase.bulkload.staging.dir</w:t>
      </w:r>
      <w:proofErr w:type="spellEnd"/>
      <w:r w:rsidRPr="00B116A0">
        <w:t xml:space="preserve"> property. The default value will be </w:t>
      </w:r>
      <w:r w:rsidRPr="00B116A0">
        <w:rPr>
          <w:rFonts w:ascii="Courier New" w:hAnsi="Courier New" w:cs="Courier New"/>
        </w:rPr>
        <w:t>/</w:t>
      </w:r>
      <w:proofErr w:type="spellStart"/>
      <w:r w:rsidRPr="00B116A0">
        <w:rPr>
          <w:rFonts w:ascii="Courier New" w:hAnsi="Courier New" w:cs="Courier New"/>
        </w:rPr>
        <w:t>tmp</w:t>
      </w:r>
      <w:proofErr w:type="spellEnd"/>
      <w:r w:rsidRPr="00B116A0">
        <w:rPr>
          <w:rFonts w:ascii="Courier New" w:hAnsi="Courier New" w:cs="Courier New"/>
        </w:rPr>
        <w:t>/</w:t>
      </w:r>
      <w:proofErr w:type="spellStart"/>
      <w:r w:rsidRPr="00B116A0">
        <w:rPr>
          <w:rFonts w:ascii="Courier New" w:hAnsi="Courier New" w:cs="Courier New"/>
        </w:rPr>
        <w:t>hbase</w:t>
      </w:r>
      <w:proofErr w:type="spellEnd"/>
      <w:r w:rsidRPr="00B116A0">
        <w:rPr>
          <w:rFonts w:ascii="Courier New" w:hAnsi="Courier New" w:cs="Courier New"/>
        </w:rPr>
        <w:t>-staging</w:t>
      </w:r>
      <w:r>
        <w:t>.  Change it to “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</w:t>
      </w:r>
      <w:r w:rsidRPr="002E57FE">
        <w:rPr>
          <w:rFonts w:ascii="Courier New" w:hAnsi="Courier New" w:cs="Courier New"/>
        </w:rPr>
        <w:t>baseTest</w:t>
      </w:r>
      <w:proofErr w:type="spellEnd"/>
      <w:r w:rsidRPr="002E57FE">
        <w:rPr>
          <w:rFonts w:ascii="Courier New" w:hAnsi="Courier New" w:cs="Courier New"/>
        </w:rPr>
        <w:t>/</w:t>
      </w:r>
      <w:proofErr w:type="spellStart"/>
      <w:r w:rsidRPr="002E57FE">
        <w:rPr>
          <w:rFonts w:ascii="Courier New" w:hAnsi="Courier New" w:cs="Courier New"/>
        </w:rPr>
        <w:t>hbase</w:t>
      </w:r>
      <w:proofErr w:type="spellEnd"/>
      <w:r w:rsidRPr="002E57FE">
        <w:rPr>
          <w:rFonts w:ascii="Courier New" w:hAnsi="Courier New" w:cs="Courier New"/>
        </w:rPr>
        <w:t>-staging</w:t>
      </w:r>
      <w:r>
        <w:t>”</w:t>
      </w:r>
    </w:p>
    <w:p w14:paraId="3299CB42" w14:textId="77777777" w:rsidR="004838CB" w:rsidRDefault="005D79A4" w:rsidP="007049C9">
      <w:pPr>
        <w:jc w:val="center"/>
      </w:pPr>
      <w:r>
        <w:rPr>
          <w:noProof/>
        </w:rPr>
        <w:drawing>
          <wp:inline distT="0" distB="0" distL="0" distR="0" wp14:anchorId="2956E5D6" wp14:editId="05BC05BB">
            <wp:extent cx="4667250" cy="1085850"/>
            <wp:effectExtent l="19050" t="19050" r="19050" b="19050"/>
            <wp:docPr id="224263" name="Picture 224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858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11782E2" w14:textId="77777777" w:rsidR="004838CB" w:rsidRDefault="004838CB" w:rsidP="004838CB">
      <w:pPr>
        <w:pStyle w:val="NumberList2"/>
      </w:pPr>
      <w:r>
        <w:t xml:space="preserve">This </w:t>
      </w:r>
      <w:r w:rsidRPr="00B116A0">
        <w:t xml:space="preserve">will be created as a parallel directory to your </w:t>
      </w:r>
      <w:proofErr w:type="spellStart"/>
      <w:r w:rsidRPr="00B116A0">
        <w:rPr>
          <w:rFonts w:ascii="Courier New" w:hAnsi="Courier New" w:cs="Courier New"/>
        </w:rPr>
        <w:t>hbase.rootdir</w:t>
      </w:r>
      <w:proofErr w:type="spellEnd"/>
      <w:r w:rsidRPr="00B116A0">
        <w:t xml:space="preserve"> directory in your </w:t>
      </w:r>
      <w:proofErr w:type="spellStart"/>
      <w:r w:rsidRPr="00B116A0">
        <w:t>TenantStorage</w:t>
      </w:r>
      <w:proofErr w:type="spellEnd"/>
      <w:r w:rsidRPr="00B116A0">
        <w:t xml:space="preserve"> </w:t>
      </w:r>
      <w:proofErr w:type="spellStart"/>
      <w:r w:rsidRPr="00B116A0">
        <w:t>datatap</w:t>
      </w:r>
      <w:proofErr w:type="spellEnd"/>
      <w:r>
        <w:t xml:space="preserve"> as </w:t>
      </w:r>
      <w:r>
        <w:rPr>
          <w:rFonts w:ascii="Courier New" w:hAnsi="Courier New" w:cs="Courier New"/>
          <w:b/>
        </w:rPr>
        <w:t>dtap</w:t>
      </w:r>
      <w:proofErr w:type="gramStart"/>
      <w:r>
        <w:rPr>
          <w:rFonts w:ascii="Courier New" w:hAnsi="Courier New" w:cs="Courier New"/>
          <w:b/>
        </w:rPr>
        <w:t>:/</w:t>
      </w:r>
      <w:proofErr w:type="gramEnd"/>
      <w:r>
        <w:rPr>
          <w:rFonts w:ascii="Courier New" w:hAnsi="Courier New" w:cs="Courier New"/>
          <w:b/>
        </w:rPr>
        <w:t>/TenantStorage/hbaseTest</w:t>
      </w:r>
      <w:r w:rsidRPr="000605EA">
        <w:rPr>
          <w:rFonts w:ascii="Courier New" w:hAnsi="Courier New" w:cs="Courier New"/>
          <w:b/>
        </w:rPr>
        <w:t>/hbase-staging</w:t>
      </w:r>
      <w:r>
        <w:t>.</w:t>
      </w:r>
    </w:p>
    <w:p w14:paraId="0E050520" w14:textId="77777777" w:rsidR="004838CB" w:rsidRDefault="004838CB" w:rsidP="005D79A4">
      <w:pPr>
        <w:pStyle w:val="NumberList2"/>
      </w:pPr>
      <w:r>
        <w:t>After you have entered your preferred paths for both the root directory and the staging directory, click the “</w:t>
      </w:r>
      <w:r w:rsidRPr="00550FB0">
        <w:rPr>
          <w:b/>
        </w:rPr>
        <w:t>Save Changes</w:t>
      </w:r>
      <w:r>
        <w:t>” button.</w:t>
      </w:r>
    </w:p>
    <w:p w14:paraId="71A25B1D" w14:textId="77777777" w:rsidR="004838CB" w:rsidRDefault="004838CB" w:rsidP="004838CB">
      <w:pPr>
        <w:pStyle w:val="NumberList2"/>
      </w:pPr>
      <w:r>
        <w:t>Cloudera Manager will indicate that you have stale configurations and will require that you restart stale services.</w:t>
      </w:r>
    </w:p>
    <w:p w14:paraId="7C8E541A" w14:textId="77777777" w:rsidR="004838CB" w:rsidRDefault="005D79A4" w:rsidP="007049C9">
      <w:pPr>
        <w:ind w:left="360"/>
        <w:jc w:val="center"/>
      </w:pPr>
      <w:r>
        <w:rPr>
          <w:noProof/>
        </w:rPr>
        <w:drawing>
          <wp:inline distT="0" distB="0" distL="0" distR="0" wp14:anchorId="1934993F" wp14:editId="11E7D637">
            <wp:extent cx="5267325" cy="1971675"/>
            <wp:effectExtent l="19050" t="19050" r="28575" b="28575"/>
            <wp:docPr id="224264" name="Picture 22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9AD3415" w14:textId="77777777" w:rsidR="005A6BB0" w:rsidRDefault="005A6BB0" w:rsidP="00431A18"/>
    <w:p w14:paraId="7B3D7149" w14:textId="77777777" w:rsidR="005D79A4" w:rsidRDefault="005D79A4" w:rsidP="005D79A4">
      <w:pPr>
        <w:pStyle w:val="NumberList2"/>
      </w:pPr>
      <w:r>
        <w:t xml:space="preserve">Click on Restart State Services </w:t>
      </w:r>
    </w:p>
    <w:p w14:paraId="7F3009DB" w14:textId="77777777" w:rsidR="004838CB" w:rsidRDefault="005D79A4" w:rsidP="007049C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611A4AC" wp14:editId="6DE6FFCC">
            <wp:extent cx="5419738" cy="3259370"/>
            <wp:effectExtent l="19050" t="19050" r="9525" b="17780"/>
            <wp:docPr id="224266" name="Picture 224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6589" cy="326950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0F71F00" w14:textId="77777777" w:rsidR="004838CB" w:rsidRDefault="004838CB" w:rsidP="004838CB">
      <w:pPr>
        <w:pStyle w:val="NumberList2"/>
      </w:pPr>
      <w:r>
        <w:t>After restarting the services, go back to your EPIC UI, you will see that your directories have been created.</w:t>
      </w:r>
    </w:p>
    <w:p w14:paraId="15B18901" w14:textId="208C2907" w:rsidR="005A6BB0" w:rsidRDefault="003A6769" w:rsidP="002957EC">
      <w:pPr>
        <w:pStyle w:val="NumberList2"/>
      </w:pPr>
      <w:r>
        <w:t>Delete CDH-</w:t>
      </w:r>
      <w:proofErr w:type="spellStart"/>
      <w:r>
        <w:t>HBase</w:t>
      </w:r>
      <w:proofErr w:type="spellEnd"/>
      <w:r>
        <w:t xml:space="preserve"> cluster </w:t>
      </w:r>
    </w:p>
    <w:p w14:paraId="56E1AC40" w14:textId="77777777" w:rsidR="005A6BB0" w:rsidRDefault="005A6BB0" w:rsidP="005A6BB0">
      <w:pPr>
        <w:pStyle w:val="NumberList"/>
        <w:numPr>
          <w:ilvl w:val="0"/>
          <w:numId w:val="0"/>
        </w:numPr>
        <w:ind w:left="360" w:hanging="360"/>
      </w:pPr>
    </w:p>
    <w:p w14:paraId="2064C2E6" w14:textId="77777777" w:rsidR="004838CB" w:rsidRDefault="00A306B8" w:rsidP="004838CB">
      <w:pPr>
        <w:pStyle w:val="Heading2"/>
      </w:pPr>
      <w:bookmarkStart w:id="10" w:name="_Toc38371239"/>
      <w:r>
        <w:t>Task 1d</w:t>
      </w:r>
      <w:r w:rsidR="004838CB">
        <w:t xml:space="preserve"> Build and validate </w:t>
      </w:r>
      <w:proofErr w:type="spellStart"/>
      <w:r w:rsidR="004838CB">
        <w:t>DataTap</w:t>
      </w:r>
      <w:proofErr w:type="spellEnd"/>
      <w:r w:rsidR="004838CB">
        <w:t xml:space="preserve"> to remote HDFS</w:t>
      </w:r>
      <w:bookmarkEnd w:id="10"/>
    </w:p>
    <w:p w14:paraId="3C0EAC36" w14:textId="4CDA0A4D" w:rsidR="002957EC" w:rsidRPr="002957EC" w:rsidRDefault="002957EC" w:rsidP="002957EC"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This task will take approximately </w:t>
      </w:r>
      <w:r w:rsidR="006E5D05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30</w:t>
      </w:r>
      <w:bookmarkStart w:id="11" w:name="_GoBack"/>
      <w:bookmarkEnd w:id="11"/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mins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to complete</w:t>
      </w:r>
    </w:p>
    <w:p w14:paraId="5495C579" w14:textId="77777777" w:rsidR="004838CB" w:rsidRDefault="004838CB" w:rsidP="00370CE9">
      <w:pPr>
        <w:pStyle w:val="NumberList"/>
        <w:numPr>
          <w:ilvl w:val="0"/>
          <w:numId w:val="10"/>
        </w:numPr>
      </w:pPr>
      <w:bookmarkStart w:id="12" w:name="_Hlk512004270"/>
      <w:r>
        <w:t>Create a CDH 5.14.2 on 7x</w:t>
      </w:r>
      <w:r w:rsidRPr="008166F2">
        <w:t xml:space="preserve"> with Cloudera Manager </w:t>
      </w:r>
      <w:r w:rsidR="003A6769" w:rsidRPr="008166F2">
        <w:t>Cluster</w:t>
      </w:r>
      <w:r w:rsidRPr="008166F2">
        <w:t xml:space="preserve"> with these values</w:t>
      </w:r>
      <w:r>
        <w:t>.</w:t>
      </w:r>
    </w:p>
    <w:p w14:paraId="10C59D95" w14:textId="77777777" w:rsidR="004838CB" w:rsidRPr="006E4191" w:rsidRDefault="004838CB" w:rsidP="004838CB">
      <w:pPr>
        <w:pStyle w:val="Indent1"/>
      </w:pPr>
      <w:r w:rsidRPr="006E4191">
        <w:t>This cluster will access the remote HDFS.</w:t>
      </w:r>
    </w:p>
    <w:bookmarkEnd w:id="12"/>
    <w:p w14:paraId="083B22D1" w14:textId="77777777" w:rsidR="004838CB" w:rsidRDefault="003A6769" w:rsidP="004838CB">
      <w:pPr>
        <w:pStyle w:val="Indent1"/>
      </w:pPr>
      <w:r>
        <w:t>Cluster name: CDH-C</w:t>
      </w:r>
      <w:r w:rsidR="004838CB">
        <w:t>ompute</w:t>
      </w:r>
    </w:p>
    <w:p w14:paraId="5FB35C8D" w14:textId="77777777" w:rsidR="004838CB" w:rsidRDefault="004838CB" w:rsidP="004838CB">
      <w:pPr>
        <w:pStyle w:val="Indent1"/>
      </w:pPr>
      <w:r>
        <w:t>3 node cluster:</w:t>
      </w:r>
    </w:p>
    <w:p w14:paraId="7EF28900" w14:textId="77777777" w:rsidR="004838CB" w:rsidRPr="00EB2E79" w:rsidRDefault="004838CB" w:rsidP="004838CB">
      <w:pPr>
        <w:pStyle w:val="Bullet2"/>
        <w:rPr>
          <w:rFonts w:asciiTheme="minorHAnsi" w:hAnsiTheme="minorHAnsi"/>
        </w:rPr>
      </w:pPr>
      <w:r w:rsidRPr="00EB2E79">
        <w:rPr>
          <w:rFonts w:asciiTheme="minorHAnsi" w:hAnsiTheme="minorHAnsi"/>
        </w:rPr>
        <w:t>One controller</w:t>
      </w:r>
    </w:p>
    <w:p w14:paraId="397EC7E7" w14:textId="77777777" w:rsidR="004838CB" w:rsidRPr="00EB2E79" w:rsidRDefault="004838CB" w:rsidP="004838CB">
      <w:pPr>
        <w:pStyle w:val="Bullet2"/>
        <w:rPr>
          <w:rFonts w:asciiTheme="minorHAnsi" w:hAnsiTheme="minorHAnsi"/>
        </w:rPr>
      </w:pPr>
      <w:r w:rsidRPr="00EB2E79">
        <w:rPr>
          <w:rFonts w:asciiTheme="minorHAnsi" w:hAnsiTheme="minorHAnsi"/>
        </w:rPr>
        <w:t>Two workers</w:t>
      </w:r>
    </w:p>
    <w:p w14:paraId="506600C8" w14:textId="4F99F8BE" w:rsidR="005A6BB0" w:rsidRDefault="003A6769" w:rsidP="002957E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1F0207B" wp14:editId="041AF3C4">
            <wp:extent cx="5563240" cy="4769765"/>
            <wp:effectExtent l="19050" t="19050" r="18415" b="12065"/>
            <wp:docPr id="224271" name="Picture 22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1643" cy="477696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438C77A" w14:textId="77777777" w:rsidR="005A6BB0" w:rsidRDefault="005A6BB0" w:rsidP="003A6769">
      <w:pPr>
        <w:ind w:left="360"/>
        <w:jc w:val="center"/>
      </w:pPr>
    </w:p>
    <w:p w14:paraId="414996D2" w14:textId="77777777" w:rsidR="005A6BB0" w:rsidRDefault="005A6BB0" w:rsidP="003A6769">
      <w:pPr>
        <w:ind w:left="360"/>
        <w:jc w:val="center"/>
      </w:pPr>
    </w:p>
    <w:p w14:paraId="39AA8AA3" w14:textId="77777777" w:rsidR="004838CB" w:rsidRDefault="004838CB" w:rsidP="003A6769">
      <w:pPr>
        <w:pStyle w:val="NumberList"/>
      </w:pPr>
      <w:r w:rsidRPr="008166F2">
        <w:t>Create a DataTap that connect</w:t>
      </w:r>
      <w:r>
        <w:t>s to remote HDFS on</w:t>
      </w:r>
      <w:r w:rsidRPr="008166F2">
        <w:t xml:space="preserve"> cluster “CDH-HDFS”. </w:t>
      </w:r>
    </w:p>
    <w:p w14:paraId="5E9566CE" w14:textId="77777777" w:rsidR="003A6769" w:rsidRPr="008166F2" w:rsidRDefault="003A6769" w:rsidP="003A6769">
      <w:pPr>
        <w:pStyle w:val="NumberList2"/>
      </w:pPr>
      <w:r>
        <w:t xml:space="preserve">Click on DataTaps and click on Create, provide </w:t>
      </w:r>
    </w:p>
    <w:p w14:paraId="2495D3A4" w14:textId="77777777" w:rsidR="004838CB" w:rsidRDefault="004838CB" w:rsidP="003A6769">
      <w:pPr>
        <w:pStyle w:val="Indent1"/>
        <w:ind w:left="630"/>
      </w:pPr>
      <w:r>
        <w:t>Name: “</w:t>
      </w:r>
      <w:proofErr w:type="spellStart"/>
      <w:r>
        <w:t>DTapRemote</w:t>
      </w:r>
      <w:proofErr w:type="spellEnd"/>
      <w:r>
        <w:t>”</w:t>
      </w:r>
    </w:p>
    <w:p w14:paraId="22E4F626" w14:textId="77777777" w:rsidR="004838CB" w:rsidRDefault="004838CB" w:rsidP="003A6769">
      <w:pPr>
        <w:pStyle w:val="Indent1"/>
        <w:ind w:left="630"/>
      </w:pPr>
      <w:r>
        <w:t xml:space="preserve">Host: IP address is obtained from </w:t>
      </w:r>
      <w:r w:rsidRPr="002C18FA">
        <w:t>Lab Section “</w:t>
      </w:r>
      <w:r w:rsidR="00A306B8">
        <w:t>Task 1a</w:t>
      </w:r>
      <w:r w:rsidRPr="002C18FA">
        <w:t xml:space="preserve">: Build and validate in-cluster HDFS” </w:t>
      </w:r>
      <w:r w:rsidR="00EB2E79">
        <w:t>(e.g. 172.18.0.18</w:t>
      </w:r>
      <w:r>
        <w:t>)</w:t>
      </w:r>
    </w:p>
    <w:p w14:paraId="44C3D2CA" w14:textId="77777777" w:rsidR="004838CB" w:rsidRDefault="00EB2E79" w:rsidP="00EB2E79">
      <w:pPr>
        <w:spacing w:after="0"/>
        <w:ind w:left="180"/>
        <w:jc w:val="center"/>
      </w:pPr>
      <w:r>
        <w:rPr>
          <w:noProof/>
        </w:rPr>
        <w:lastRenderedPageBreak/>
        <w:drawing>
          <wp:inline distT="0" distB="0" distL="0" distR="0" wp14:anchorId="19065AF5" wp14:editId="23DC17B0">
            <wp:extent cx="5332719" cy="3658268"/>
            <wp:effectExtent l="19050" t="19050" r="20955" b="18415"/>
            <wp:docPr id="224276" name="Picture 22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8883" cy="366249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77A780F" w14:textId="77777777" w:rsidR="004838CB" w:rsidRDefault="004838CB" w:rsidP="00C24730">
      <w:pPr>
        <w:pStyle w:val="NumberList"/>
      </w:pPr>
      <w:r w:rsidRPr="008166F2">
        <w:t>Browse DataTap content on EPIC UI</w:t>
      </w:r>
      <w:r>
        <w:t>.</w:t>
      </w:r>
    </w:p>
    <w:p w14:paraId="205CA7C6" w14:textId="77777777" w:rsidR="004838CB" w:rsidRDefault="004838CB" w:rsidP="004838CB">
      <w:pPr>
        <w:pStyle w:val="Indent1"/>
      </w:pPr>
      <w:r>
        <w:t>You should have noticed the content is the same as Lab section 11.</w:t>
      </w:r>
    </w:p>
    <w:p w14:paraId="1A184750" w14:textId="5315A6E4" w:rsidR="005A6BB0" w:rsidRDefault="00C24730" w:rsidP="002957EC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4D8574A2" wp14:editId="13D83F73">
            <wp:extent cx="5943600" cy="1584960"/>
            <wp:effectExtent l="19050" t="19050" r="19050" b="15240"/>
            <wp:docPr id="224277" name="Picture 22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0749A1C" w14:textId="77777777" w:rsidR="005A6BB0" w:rsidRPr="00370CE9" w:rsidRDefault="005A6BB0" w:rsidP="007049C9">
      <w:pPr>
        <w:ind w:left="360"/>
        <w:jc w:val="center"/>
        <w:rPr>
          <w:b/>
        </w:rPr>
      </w:pPr>
    </w:p>
    <w:p w14:paraId="30C6D9DD" w14:textId="77777777" w:rsidR="004838CB" w:rsidRDefault="004838CB" w:rsidP="00C24730">
      <w:pPr>
        <w:pStyle w:val="NumberList"/>
      </w:pPr>
      <w:r>
        <w:t>Logon to</w:t>
      </w:r>
      <w:r w:rsidRPr="008166F2">
        <w:t xml:space="preserve"> </w:t>
      </w:r>
      <w:r>
        <w:t>“</w:t>
      </w:r>
      <w:r w:rsidRPr="008166F2">
        <w:t>CDH</w:t>
      </w:r>
      <w:r>
        <w:t>-</w:t>
      </w:r>
      <w:r w:rsidRPr="008166F2">
        <w:t>Compute</w:t>
      </w:r>
      <w:r>
        <w:t xml:space="preserve">” </w:t>
      </w:r>
      <w:r w:rsidRPr="008166F2">
        <w:t xml:space="preserve">cluster, add files to </w:t>
      </w:r>
      <w:r>
        <w:t xml:space="preserve">remote </w:t>
      </w:r>
      <w:proofErr w:type="spellStart"/>
      <w:r w:rsidRPr="008166F2">
        <w:t>dtap</w:t>
      </w:r>
      <w:proofErr w:type="spellEnd"/>
    </w:p>
    <w:p w14:paraId="57A0B84B" w14:textId="77777777" w:rsidR="00C24730" w:rsidRPr="00C24730" w:rsidRDefault="00C24730" w:rsidP="00C24730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C24730">
        <w:rPr>
          <w:rFonts w:ascii="Courier New" w:hAnsi="Courier New" w:cs="Courier New"/>
        </w:rPr>
        <w:t xml:space="preserve">[bluedata@bluedata-121 ~]$ </w:t>
      </w:r>
      <w:proofErr w:type="spellStart"/>
      <w:proofErr w:type="gramStart"/>
      <w:r w:rsidRPr="00C24730">
        <w:rPr>
          <w:rFonts w:ascii="Courier New" w:hAnsi="Courier New" w:cs="Courier New"/>
          <w:b/>
        </w:rPr>
        <w:t>sudo</w:t>
      </w:r>
      <w:proofErr w:type="spellEnd"/>
      <w:proofErr w:type="gramEnd"/>
      <w:r w:rsidRPr="00C24730">
        <w:rPr>
          <w:rFonts w:ascii="Courier New" w:hAnsi="Courier New" w:cs="Courier New"/>
          <w:b/>
        </w:rPr>
        <w:t xml:space="preserve"> </w:t>
      </w:r>
      <w:proofErr w:type="spellStart"/>
      <w:r w:rsidRPr="00C24730">
        <w:rPr>
          <w:rFonts w:ascii="Courier New" w:hAnsi="Courier New" w:cs="Courier New"/>
          <w:b/>
        </w:rPr>
        <w:t>su</w:t>
      </w:r>
      <w:proofErr w:type="spellEnd"/>
    </w:p>
    <w:p w14:paraId="4BCAFA40" w14:textId="77777777" w:rsidR="00C24730" w:rsidRPr="00C24730" w:rsidRDefault="00C24730" w:rsidP="00C24730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C24730">
        <w:rPr>
          <w:rFonts w:ascii="Courier New" w:hAnsi="Courier New" w:cs="Courier New"/>
        </w:rPr>
        <w:t xml:space="preserve">[root@bluedata-121 </w:t>
      </w:r>
      <w:proofErr w:type="spellStart"/>
      <w:r w:rsidRPr="00C24730">
        <w:rPr>
          <w:rFonts w:ascii="Courier New" w:hAnsi="Courier New" w:cs="Courier New"/>
        </w:rPr>
        <w:t>bluedata</w:t>
      </w:r>
      <w:proofErr w:type="spellEnd"/>
      <w:r w:rsidRPr="00C24730">
        <w:rPr>
          <w:rFonts w:ascii="Courier New" w:hAnsi="Courier New" w:cs="Courier New"/>
        </w:rPr>
        <w:t xml:space="preserve">]# </w:t>
      </w:r>
      <w:proofErr w:type="spellStart"/>
      <w:proofErr w:type="gramStart"/>
      <w:r w:rsidRPr="00C24730">
        <w:rPr>
          <w:rFonts w:ascii="Courier New" w:hAnsi="Courier New" w:cs="Courier New"/>
          <w:b/>
        </w:rPr>
        <w:t>su</w:t>
      </w:r>
      <w:proofErr w:type="spellEnd"/>
      <w:proofErr w:type="gramEnd"/>
      <w:r w:rsidRPr="00C24730">
        <w:rPr>
          <w:rFonts w:ascii="Courier New" w:hAnsi="Courier New" w:cs="Courier New"/>
          <w:b/>
        </w:rPr>
        <w:t xml:space="preserve"> </w:t>
      </w:r>
      <w:proofErr w:type="spellStart"/>
      <w:r w:rsidRPr="00C24730">
        <w:rPr>
          <w:rFonts w:ascii="Courier New" w:hAnsi="Courier New" w:cs="Courier New"/>
          <w:b/>
        </w:rPr>
        <w:t>hdfs</w:t>
      </w:r>
      <w:proofErr w:type="spellEnd"/>
    </w:p>
    <w:p w14:paraId="44EF3D65" w14:textId="77777777" w:rsidR="00C24730" w:rsidRDefault="00C24730" w:rsidP="00C24730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C24730">
        <w:rPr>
          <w:rFonts w:ascii="Courier New" w:hAnsi="Courier New" w:cs="Courier New"/>
        </w:rPr>
        <w:t xml:space="preserve">[hdfs@bluedata-121 </w:t>
      </w:r>
      <w:proofErr w:type="spellStart"/>
      <w:r w:rsidRPr="00C24730">
        <w:rPr>
          <w:rFonts w:ascii="Courier New" w:hAnsi="Courier New" w:cs="Courier New"/>
        </w:rPr>
        <w:t>bluedata</w:t>
      </w:r>
      <w:proofErr w:type="spellEnd"/>
      <w:r w:rsidRPr="00C24730">
        <w:rPr>
          <w:rFonts w:ascii="Courier New" w:hAnsi="Courier New" w:cs="Courier New"/>
        </w:rPr>
        <w:t xml:space="preserve">]$ </w:t>
      </w:r>
      <w:proofErr w:type="spellStart"/>
      <w:proofErr w:type="gramStart"/>
      <w:r w:rsidRPr="00C24730">
        <w:rPr>
          <w:rFonts w:ascii="Courier New" w:hAnsi="Courier New" w:cs="Courier New"/>
          <w:b/>
        </w:rPr>
        <w:t>hdfs</w:t>
      </w:r>
      <w:proofErr w:type="spellEnd"/>
      <w:proofErr w:type="gramEnd"/>
      <w:r w:rsidRPr="00C24730">
        <w:rPr>
          <w:rFonts w:ascii="Courier New" w:hAnsi="Courier New" w:cs="Courier New"/>
          <w:b/>
        </w:rPr>
        <w:t xml:space="preserve"> </w:t>
      </w:r>
      <w:proofErr w:type="spellStart"/>
      <w:r w:rsidRPr="00C24730">
        <w:rPr>
          <w:rFonts w:ascii="Courier New" w:hAnsi="Courier New" w:cs="Courier New"/>
          <w:b/>
        </w:rPr>
        <w:t>dfs</w:t>
      </w:r>
      <w:proofErr w:type="spellEnd"/>
      <w:r w:rsidRPr="00C24730">
        <w:rPr>
          <w:rFonts w:ascii="Courier New" w:hAnsi="Courier New" w:cs="Courier New"/>
          <w:b/>
        </w:rPr>
        <w:t xml:space="preserve"> -ls dtap://DTapRemote/</w:t>
      </w:r>
    </w:p>
    <w:p w14:paraId="291324DC" w14:textId="77777777" w:rsidR="00C24730" w:rsidRPr="00C24730" w:rsidRDefault="00C24730" w:rsidP="00C24730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C24730">
        <w:rPr>
          <w:rFonts w:ascii="Courier New" w:hAnsi="Courier New" w:cs="Courier New"/>
        </w:rPr>
        <w:t xml:space="preserve">[hdfs@bluedata-121 </w:t>
      </w:r>
      <w:proofErr w:type="spellStart"/>
      <w:r w:rsidRPr="00C24730">
        <w:rPr>
          <w:rFonts w:ascii="Courier New" w:hAnsi="Courier New" w:cs="Courier New"/>
        </w:rPr>
        <w:t>bluedata</w:t>
      </w:r>
      <w:proofErr w:type="spellEnd"/>
      <w:r w:rsidRPr="00C24730">
        <w:rPr>
          <w:rFonts w:ascii="Courier New" w:hAnsi="Courier New" w:cs="Courier New"/>
        </w:rPr>
        <w:t>]$</w:t>
      </w:r>
      <w:r w:rsidRPr="00C24730">
        <w:rPr>
          <w:rFonts w:ascii="Courier New" w:hAnsi="Courier New" w:cs="Courier New"/>
          <w:b/>
        </w:rPr>
        <w:t xml:space="preserve"> </w:t>
      </w:r>
      <w:proofErr w:type="spellStart"/>
      <w:proofErr w:type="gramStart"/>
      <w:r w:rsidRPr="00C24730">
        <w:rPr>
          <w:rFonts w:ascii="Courier New" w:hAnsi="Courier New" w:cs="Courier New"/>
          <w:b/>
        </w:rPr>
        <w:t>hdfs</w:t>
      </w:r>
      <w:proofErr w:type="spellEnd"/>
      <w:proofErr w:type="gramEnd"/>
      <w:r w:rsidRPr="00C24730">
        <w:rPr>
          <w:rFonts w:ascii="Courier New" w:hAnsi="Courier New" w:cs="Courier New"/>
          <w:b/>
        </w:rPr>
        <w:t xml:space="preserve"> </w:t>
      </w:r>
      <w:proofErr w:type="spellStart"/>
      <w:r w:rsidRPr="00C24730">
        <w:rPr>
          <w:rFonts w:ascii="Courier New" w:hAnsi="Courier New" w:cs="Courier New"/>
          <w:b/>
        </w:rPr>
        <w:t>dfs</w:t>
      </w:r>
      <w:proofErr w:type="spellEnd"/>
      <w:r w:rsidRPr="00C24730">
        <w:rPr>
          <w:rFonts w:ascii="Courier New" w:hAnsi="Courier New" w:cs="Courier New"/>
          <w:b/>
        </w:rPr>
        <w:t xml:space="preserve"> -</w:t>
      </w:r>
      <w:proofErr w:type="spellStart"/>
      <w:r w:rsidRPr="00C24730">
        <w:rPr>
          <w:rFonts w:ascii="Courier New" w:hAnsi="Courier New" w:cs="Courier New"/>
          <w:b/>
        </w:rPr>
        <w:t>copyFromLocal</w:t>
      </w:r>
      <w:proofErr w:type="spellEnd"/>
      <w:r w:rsidRPr="00C24730">
        <w:rPr>
          <w:rFonts w:ascii="Courier New" w:hAnsi="Courier New" w:cs="Courier New"/>
          <w:b/>
        </w:rPr>
        <w:t xml:space="preserve"> /</w:t>
      </w:r>
      <w:proofErr w:type="spellStart"/>
      <w:r w:rsidRPr="00C24730">
        <w:rPr>
          <w:rFonts w:ascii="Courier New" w:hAnsi="Courier New" w:cs="Courier New"/>
          <w:b/>
        </w:rPr>
        <w:t>etc</w:t>
      </w:r>
      <w:proofErr w:type="spellEnd"/>
      <w:r w:rsidRPr="00C24730">
        <w:rPr>
          <w:rFonts w:ascii="Courier New" w:hAnsi="Courier New" w:cs="Courier New"/>
          <w:b/>
        </w:rPr>
        <w:t>/hosts dtap://DTapRemote/file2</w:t>
      </w:r>
    </w:p>
    <w:p w14:paraId="5E79C53E" w14:textId="77777777" w:rsidR="00C24730" w:rsidRDefault="00C24730" w:rsidP="00C24730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C24730">
        <w:rPr>
          <w:rFonts w:ascii="Courier New" w:hAnsi="Courier New" w:cs="Courier New"/>
        </w:rPr>
        <w:t xml:space="preserve">[hdfs@bluedata-121 </w:t>
      </w:r>
      <w:proofErr w:type="spellStart"/>
      <w:r w:rsidRPr="00C24730">
        <w:rPr>
          <w:rFonts w:ascii="Courier New" w:hAnsi="Courier New" w:cs="Courier New"/>
        </w:rPr>
        <w:t>bluedata</w:t>
      </w:r>
      <w:proofErr w:type="spellEnd"/>
      <w:r w:rsidRPr="00C24730">
        <w:rPr>
          <w:rFonts w:ascii="Courier New" w:hAnsi="Courier New" w:cs="Courier New"/>
        </w:rPr>
        <w:t>]$</w:t>
      </w:r>
      <w:r w:rsidRPr="00C24730">
        <w:rPr>
          <w:rFonts w:ascii="Courier New" w:hAnsi="Courier New" w:cs="Courier New"/>
          <w:b/>
        </w:rPr>
        <w:t xml:space="preserve"> </w:t>
      </w:r>
      <w:proofErr w:type="spellStart"/>
      <w:proofErr w:type="gramStart"/>
      <w:r w:rsidRPr="00C24730">
        <w:rPr>
          <w:rFonts w:ascii="Courier New" w:hAnsi="Courier New" w:cs="Courier New"/>
          <w:b/>
        </w:rPr>
        <w:t>hdfs</w:t>
      </w:r>
      <w:proofErr w:type="spellEnd"/>
      <w:proofErr w:type="gramEnd"/>
      <w:r w:rsidRPr="00C24730">
        <w:rPr>
          <w:rFonts w:ascii="Courier New" w:hAnsi="Courier New" w:cs="Courier New"/>
          <w:b/>
        </w:rPr>
        <w:t xml:space="preserve"> </w:t>
      </w:r>
      <w:proofErr w:type="spellStart"/>
      <w:r w:rsidRPr="00C24730">
        <w:rPr>
          <w:rFonts w:ascii="Courier New" w:hAnsi="Courier New" w:cs="Courier New"/>
          <w:b/>
        </w:rPr>
        <w:t>dfs</w:t>
      </w:r>
      <w:proofErr w:type="spellEnd"/>
      <w:r w:rsidRPr="00C24730">
        <w:rPr>
          <w:rFonts w:ascii="Courier New" w:hAnsi="Courier New" w:cs="Courier New"/>
          <w:b/>
        </w:rPr>
        <w:t xml:space="preserve"> -ls dtap://DTapRemote/</w:t>
      </w:r>
    </w:p>
    <w:p w14:paraId="0090B3A5" w14:textId="77777777" w:rsidR="00C24730" w:rsidRPr="00C24730" w:rsidRDefault="00C24730" w:rsidP="00C24730">
      <w:pPr>
        <w:pStyle w:val="NumberList"/>
        <w:numPr>
          <w:ilvl w:val="0"/>
          <w:numId w:val="0"/>
        </w:numPr>
        <w:ind w:left="360"/>
        <w:rPr>
          <w:rFonts w:ascii="Courier New" w:hAnsi="Courier New" w:cs="Courier New"/>
          <w:b/>
        </w:rPr>
      </w:pPr>
      <w:r w:rsidRPr="00C24730">
        <w:rPr>
          <w:rFonts w:ascii="Courier New" w:hAnsi="Courier New" w:cs="Courier New"/>
        </w:rPr>
        <w:t xml:space="preserve">[hdfs@bluedata-121 </w:t>
      </w:r>
      <w:proofErr w:type="spellStart"/>
      <w:r w:rsidRPr="00C24730">
        <w:rPr>
          <w:rFonts w:ascii="Courier New" w:hAnsi="Courier New" w:cs="Courier New"/>
        </w:rPr>
        <w:t>bluedata</w:t>
      </w:r>
      <w:proofErr w:type="spellEnd"/>
      <w:r w:rsidRPr="00C24730">
        <w:rPr>
          <w:rFonts w:ascii="Courier New" w:hAnsi="Courier New" w:cs="Courier New"/>
        </w:rPr>
        <w:t>]$</w:t>
      </w:r>
      <w:r w:rsidRPr="00C24730">
        <w:rPr>
          <w:rFonts w:ascii="Courier New" w:hAnsi="Courier New" w:cs="Courier New"/>
          <w:b/>
        </w:rPr>
        <w:t xml:space="preserve"> </w:t>
      </w:r>
      <w:proofErr w:type="gramStart"/>
      <w:r>
        <w:rPr>
          <w:rFonts w:ascii="Courier New" w:hAnsi="Courier New" w:cs="Courier New"/>
          <w:b/>
        </w:rPr>
        <w:t>exit</w:t>
      </w:r>
      <w:proofErr w:type="gramEnd"/>
    </w:p>
    <w:p w14:paraId="4A48656E" w14:textId="77777777" w:rsidR="00C24730" w:rsidRDefault="00C24730" w:rsidP="00C24730">
      <w:pPr>
        <w:pStyle w:val="NumberLis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A06D506" wp14:editId="23273481">
            <wp:extent cx="5943600" cy="2082800"/>
            <wp:effectExtent l="19050" t="19050" r="19050" b="12700"/>
            <wp:docPr id="224278" name="Picture 22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6681869" w14:textId="77777777" w:rsidR="004838CB" w:rsidRDefault="00C24730" w:rsidP="00C24730">
      <w:pPr>
        <w:pStyle w:val="NumberLis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215ECDD" wp14:editId="0E2CB660">
            <wp:extent cx="5943600" cy="1190625"/>
            <wp:effectExtent l="0" t="0" r="0" b="9525"/>
            <wp:docPr id="224279" name="Picture 22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4537" w14:textId="77777777" w:rsidR="004838CB" w:rsidRPr="008166F2" w:rsidRDefault="004838CB" w:rsidP="00C24730">
      <w:pPr>
        <w:pStyle w:val="NumberList"/>
      </w:pPr>
      <w:r w:rsidRPr="008166F2">
        <w:t>Verify the file result in EPIC UI</w:t>
      </w:r>
      <w:r>
        <w:t xml:space="preserve"> DataTap browse window</w:t>
      </w:r>
    </w:p>
    <w:p w14:paraId="4AD53D59" w14:textId="77777777" w:rsidR="004838CB" w:rsidRDefault="00C24730" w:rsidP="00C24730">
      <w:pPr>
        <w:ind w:left="360"/>
        <w:jc w:val="center"/>
      </w:pPr>
      <w:r>
        <w:rPr>
          <w:noProof/>
        </w:rPr>
        <w:drawing>
          <wp:inline distT="0" distB="0" distL="0" distR="0" wp14:anchorId="645D3D6A" wp14:editId="680A02B7">
            <wp:extent cx="5943600" cy="1375410"/>
            <wp:effectExtent l="19050" t="19050" r="19050" b="15240"/>
            <wp:docPr id="224280" name="Picture 22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5554806" w14:textId="77777777" w:rsidR="005A6BB0" w:rsidRDefault="005A6BB0" w:rsidP="002957EC"/>
    <w:p w14:paraId="43B8EEEA" w14:textId="77777777" w:rsidR="005A6BB0" w:rsidRPr="000A3847" w:rsidRDefault="005A6BB0" w:rsidP="00C24730">
      <w:pPr>
        <w:ind w:left="360"/>
        <w:jc w:val="center"/>
      </w:pPr>
    </w:p>
    <w:p w14:paraId="719F6E99" w14:textId="77777777" w:rsidR="004838CB" w:rsidRDefault="00A306B8" w:rsidP="004838CB">
      <w:pPr>
        <w:pStyle w:val="Heading2"/>
      </w:pPr>
      <w:bookmarkStart w:id="13" w:name="_Toc38371240"/>
      <w:r>
        <w:t>Task 1e</w:t>
      </w:r>
      <w:r w:rsidR="004838CB">
        <w:t xml:space="preserve"> Monitor </w:t>
      </w:r>
      <w:proofErr w:type="spellStart"/>
      <w:r w:rsidR="004838CB">
        <w:t>Dtap</w:t>
      </w:r>
      <w:proofErr w:type="spellEnd"/>
      <w:r w:rsidR="004838CB">
        <w:t xml:space="preserve"> activity</w:t>
      </w:r>
      <w:bookmarkEnd w:id="13"/>
    </w:p>
    <w:p w14:paraId="0C62D9AC" w14:textId="77777777" w:rsidR="004838CB" w:rsidRPr="007049C9" w:rsidRDefault="004838CB" w:rsidP="004838CB">
      <w:pPr>
        <w:rPr>
          <w:b/>
        </w:rPr>
      </w:pPr>
      <w:r w:rsidRPr="007049C9">
        <w:rPr>
          <w:b/>
        </w:rPr>
        <w:t>Purpose of lab:</w:t>
      </w:r>
    </w:p>
    <w:p w14:paraId="47455926" w14:textId="77777777" w:rsidR="004838CB" w:rsidRPr="007049C9" w:rsidRDefault="004838CB" w:rsidP="004838CB">
      <w:pPr>
        <w:pStyle w:val="Bullet1"/>
        <w:rPr>
          <w:rFonts w:asciiTheme="minorHAnsi" w:hAnsiTheme="minorHAnsi"/>
        </w:rPr>
      </w:pPr>
      <w:r w:rsidRPr="007049C9">
        <w:rPr>
          <w:rFonts w:asciiTheme="minorHAnsi" w:hAnsiTheme="minorHAnsi"/>
        </w:rPr>
        <w:t xml:space="preserve">Determine which EPIC host is performing </w:t>
      </w:r>
      <w:proofErr w:type="spellStart"/>
      <w:r w:rsidRPr="007049C9">
        <w:rPr>
          <w:rFonts w:asciiTheme="minorHAnsi" w:hAnsiTheme="minorHAnsi"/>
        </w:rPr>
        <w:t>Dtap</w:t>
      </w:r>
      <w:proofErr w:type="spellEnd"/>
      <w:r w:rsidRPr="007049C9">
        <w:rPr>
          <w:rFonts w:asciiTheme="minorHAnsi" w:hAnsiTheme="minorHAnsi"/>
        </w:rPr>
        <w:t xml:space="preserve"> activity. Learn to use EPIC host and node mapping.</w:t>
      </w:r>
    </w:p>
    <w:p w14:paraId="4A79F373" w14:textId="77777777" w:rsidR="004838CB" w:rsidRDefault="004838CB" w:rsidP="004838CB">
      <w:pPr>
        <w:pStyle w:val="Bullet1"/>
        <w:rPr>
          <w:rFonts w:asciiTheme="minorHAnsi" w:hAnsiTheme="minorHAnsi"/>
        </w:rPr>
      </w:pPr>
      <w:r w:rsidRPr="007049C9">
        <w:rPr>
          <w:rFonts w:asciiTheme="minorHAnsi" w:hAnsiTheme="minorHAnsi"/>
        </w:rPr>
        <w:t xml:space="preserve">Then monitor </w:t>
      </w:r>
      <w:proofErr w:type="spellStart"/>
      <w:r w:rsidRPr="007049C9">
        <w:rPr>
          <w:rFonts w:asciiTheme="minorHAnsi" w:hAnsiTheme="minorHAnsi"/>
        </w:rPr>
        <w:t>Dtap</w:t>
      </w:r>
      <w:proofErr w:type="spellEnd"/>
      <w:r w:rsidRPr="007049C9">
        <w:rPr>
          <w:rFonts w:asciiTheme="minorHAnsi" w:hAnsiTheme="minorHAnsi"/>
        </w:rPr>
        <w:t xml:space="preserve"> activity by looking at the host: (/</w:t>
      </w:r>
      <w:proofErr w:type="spellStart"/>
      <w:r w:rsidRPr="007049C9">
        <w:rPr>
          <w:rFonts w:asciiTheme="minorHAnsi" w:hAnsiTheme="minorHAnsi"/>
        </w:rPr>
        <w:t>var</w:t>
      </w:r>
      <w:proofErr w:type="spellEnd"/>
      <w:r w:rsidRPr="007049C9">
        <w:rPr>
          <w:rFonts w:asciiTheme="minorHAnsi" w:hAnsiTheme="minorHAnsi"/>
        </w:rPr>
        <w:t>/log/</w:t>
      </w:r>
      <w:proofErr w:type="spellStart"/>
      <w:r w:rsidRPr="007049C9">
        <w:rPr>
          <w:rFonts w:asciiTheme="minorHAnsi" w:hAnsiTheme="minorHAnsi"/>
        </w:rPr>
        <w:t>bluedata</w:t>
      </w:r>
      <w:proofErr w:type="spellEnd"/>
      <w:r w:rsidRPr="007049C9">
        <w:rPr>
          <w:rFonts w:asciiTheme="minorHAnsi" w:hAnsiTheme="minorHAnsi"/>
        </w:rPr>
        <w:t>/bds-cachingnode.log</w:t>
      </w:r>
    </w:p>
    <w:p w14:paraId="00B05AFD" w14:textId="1F3E4149" w:rsidR="002957EC" w:rsidRPr="007049C9" w:rsidRDefault="002957EC" w:rsidP="004838CB">
      <w:pPr>
        <w:pStyle w:val="Bullet1"/>
        <w:rPr>
          <w:rFonts w:asciiTheme="minorHAnsi" w:hAnsiTheme="minorHAnsi"/>
        </w:rPr>
      </w:pP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This task will take 5-1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0 mins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to complete </w:t>
      </w:r>
    </w:p>
    <w:p w14:paraId="437D6B27" w14:textId="77777777" w:rsidR="004838CB" w:rsidRPr="00F027ED" w:rsidRDefault="004838CB" w:rsidP="00370CE9">
      <w:pPr>
        <w:pStyle w:val="NumberList"/>
        <w:numPr>
          <w:ilvl w:val="0"/>
          <w:numId w:val="11"/>
        </w:numPr>
      </w:pPr>
      <w:r>
        <w:t>Use the</w:t>
      </w:r>
      <w:r w:rsidRPr="00FD5F53">
        <w:t xml:space="preserve"> </w:t>
      </w:r>
      <w:r>
        <w:t>same</w:t>
      </w:r>
      <w:r w:rsidRPr="00FD5F53">
        <w:t xml:space="preserve"> </w:t>
      </w:r>
      <w:r>
        <w:t>container that was used in previous lab where you ran “</w:t>
      </w:r>
      <w:proofErr w:type="spellStart"/>
      <w:r w:rsidRPr="00370CE9">
        <w:rPr>
          <w:rFonts w:ascii="Courier New" w:hAnsi="Courier New" w:cs="Courier New"/>
        </w:rPr>
        <w:t>hdfs</w:t>
      </w:r>
      <w:proofErr w:type="spellEnd"/>
      <w:r w:rsidRPr="00370CE9">
        <w:rPr>
          <w:rFonts w:ascii="Courier New" w:hAnsi="Courier New" w:cs="Courier New"/>
        </w:rPr>
        <w:t xml:space="preserve"> </w:t>
      </w:r>
      <w:proofErr w:type="spellStart"/>
      <w:r w:rsidRPr="00370CE9">
        <w:rPr>
          <w:rFonts w:ascii="Courier New" w:hAnsi="Courier New" w:cs="Courier New"/>
        </w:rPr>
        <w:t>dfs</w:t>
      </w:r>
      <w:proofErr w:type="spellEnd"/>
      <w:r w:rsidRPr="00370CE9">
        <w:rPr>
          <w:rFonts w:ascii="Courier New" w:hAnsi="Courier New" w:cs="Courier New"/>
        </w:rPr>
        <w:t xml:space="preserve"> -ls </w:t>
      </w:r>
      <w:proofErr w:type="spellStart"/>
      <w:r w:rsidRPr="00370CE9">
        <w:rPr>
          <w:rFonts w:ascii="Courier New" w:hAnsi="Courier New" w:cs="Courier New"/>
        </w:rPr>
        <w:t>dtap</w:t>
      </w:r>
      <w:proofErr w:type="spellEnd"/>
      <w:proofErr w:type="gramStart"/>
      <w:r w:rsidRPr="00370CE9">
        <w:rPr>
          <w:rFonts w:ascii="Courier New" w:hAnsi="Courier New" w:cs="Courier New"/>
        </w:rPr>
        <w:t>:/</w:t>
      </w:r>
      <w:proofErr w:type="gramEnd"/>
      <w:r w:rsidRPr="00370CE9">
        <w:rPr>
          <w:rFonts w:ascii="Courier New" w:hAnsi="Courier New" w:cs="Courier New"/>
        </w:rPr>
        <w:t>/</w:t>
      </w:r>
      <w:proofErr w:type="spellStart"/>
      <w:r w:rsidRPr="00370CE9">
        <w:rPr>
          <w:rFonts w:ascii="Courier New" w:hAnsi="Courier New" w:cs="Courier New"/>
        </w:rPr>
        <w:t>DTapRemote</w:t>
      </w:r>
      <w:proofErr w:type="spellEnd"/>
      <w:r w:rsidRPr="00370CE9">
        <w:rPr>
          <w:rFonts w:ascii="Courier New" w:hAnsi="Courier New" w:cs="Courier New"/>
        </w:rPr>
        <w:t>//” command.</w:t>
      </w:r>
    </w:p>
    <w:p w14:paraId="3D8491FB" w14:textId="77777777" w:rsidR="004838CB" w:rsidRPr="00F027ED" w:rsidRDefault="004838CB" w:rsidP="00370CE9">
      <w:pPr>
        <w:pStyle w:val="NumberList"/>
      </w:pPr>
      <w:r w:rsidRPr="00FD5F53">
        <w:t xml:space="preserve">Logon to the </w:t>
      </w:r>
      <w:r>
        <w:t xml:space="preserve">EPIC controller </w:t>
      </w:r>
      <w:r w:rsidRPr="00FD5F53">
        <w:t xml:space="preserve">host. </w:t>
      </w:r>
      <w:r>
        <w:t xml:space="preserve">Tail the </w:t>
      </w:r>
      <w:proofErr w:type="spellStart"/>
      <w:r w:rsidRPr="00FD5F53">
        <w:t>B</w:t>
      </w:r>
      <w:r>
        <w:t>l</w:t>
      </w:r>
      <w:r w:rsidRPr="00FD5F53">
        <w:t>ueData</w:t>
      </w:r>
      <w:proofErr w:type="spellEnd"/>
      <w:r w:rsidRPr="00FD5F53">
        <w:t xml:space="preserve"> </w:t>
      </w:r>
      <w:proofErr w:type="spellStart"/>
      <w:r>
        <w:t>cachingnode</w:t>
      </w:r>
      <w:proofErr w:type="spellEnd"/>
      <w:r>
        <w:t xml:space="preserve"> log file: </w:t>
      </w:r>
      <w:r>
        <w:br/>
      </w:r>
      <w:r w:rsidRPr="005103BB">
        <w:rPr>
          <w:rFonts w:ascii="Courier New" w:hAnsi="Courier New" w:cs="Courier New"/>
        </w:rPr>
        <w:t>tail –f /</w:t>
      </w:r>
      <w:proofErr w:type="spellStart"/>
      <w:r w:rsidRPr="005103BB">
        <w:rPr>
          <w:rFonts w:ascii="Courier New" w:hAnsi="Courier New" w:cs="Courier New"/>
        </w:rPr>
        <w:t>var</w:t>
      </w:r>
      <w:proofErr w:type="spellEnd"/>
      <w:r w:rsidRPr="005103BB">
        <w:rPr>
          <w:rFonts w:ascii="Courier New" w:hAnsi="Courier New" w:cs="Courier New"/>
        </w:rPr>
        <w:t>/log/</w:t>
      </w:r>
      <w:proofErr w:type="spellStart"/>
      <w:r w:rsidRPr="005103BB">
        <w:rPr>
          <w:rFonts w:ascii="Courier New" w:hAnsi="Courier New" w:cs="Courier New"/>
        </w:rPr>
        <w:t>bluedata</w:t>
      </w:r>
      <w:proofErr w:type="spellEnd"/>
      <w:r w:rsidRPr="005103BB">
        <w:rPr>
          <w:rFonts w:ascii="Courier New" w:hAnsi="Courier New" w:cs="Courier New"/>
        </w:rPr>
        <w:t>/</w:t>
      </w:r>
      <w:proofErr w:type="spellStart"/>
      <w:r w:rsidRPr="005103BB">
        <w:rPr>
          <w:rFonts w:ascii="Courier New" w:hAnsi="Courier New" w:cs="Courier New"/>
        </w:rPr>
        <w:t>bds</w:t>
      </w:r>
      <w:proofErr w:type="spellEnd"/>
      <w:r w:rsidRPr="005103BB">
        <w:rPr>
          <w:rFonts w:ascii="Courier New" w:hAnsi="Courier New" w:cs="Courier New"/>
        </w:rPr>
        <w:t>- cachingnode.log</w:t>
      </w:r>
      <w:r>
        <w:t xml:space="preserve">   </w:t>
      </w:r>
      <w:r w:rsidRPr="00F027ED">
        <w:t xml:space="preserve">Observe the </w:t>
      </w:r>
      <w:proofErr w:type="spellStart"/>
      <w:r w:rsidRPr="00F027ED">
        <w:t>BlueData</w:t>
      </w:r>
      <w:proofErr w:type="spellEnd"/>
      <w:r w:rsidRPr="00F027ED">
        <w:t xml:space="preserve"> activity as you repeat the </w:t>
      </w:r>
      <w:r>
        <w:t xml:space="preserve">same the </w:t>
      </w:r>
      <w:proofErr w:type="spellStart"/>
      <w:r>
        <w:t>hdfs</w:t>
      </w:r>
      <w:proofErr w:type="spellEnd"/>
      <w:r>
        <w:t xml:space="preserve"> task on container.</w:t>
      </w:r>
    </w:p>
    <w:p w14:paraId="21E129B8" w14:textId="77777777" w:rsidR="004838CB" w:rsidRPr="00396A80" w:rsidRDefault="004838CB" w:rsidP="00370CE9">
      <w:pPr>
        <w:pStyle w:val="NumberList"/>
      </w:pPr>
      <w:r w:rsidRPr="00F027ED">
        <w:t>O</w:t>
      </w:r>
      <w:r>
        <w:t>n</w:t>
      </w:r>
      <w:r w:rsidRPr="00F027ED">
        <w:t xml:space="preserve"> the container, run the command “</w:t>
      </w:r>
      <w:proofErr w:type="spellStart"/>
      <w:r w:rsidRPr="00396A80"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dfs</w:t>
      </w:r>
      <w:proofErr w:type="spellEnd"/>
      <w:r>
        <w:rPr>
          <w:rFonts w:ascii="Courier New" w:hAnsi="Courier New" w:cs="Courier New"/>
        </w:rPr>
        <w:t xml:space="preserve"> -ls </w:t>
      </w:r>
      <w:proofErr w:type="spellStart"/>
      <w:r>
        <w:rPr>
          <w:rFonts w:ascii="Courier New" w:hAnsi="Courier New" w:cs="Courier New"/>
        </w:rPr>
        <w:t>dtap</w:t>
      </w:r>
      <w:proofErr w:type="spellEnd"/>
      <w:r>
        <w:rPr>
          <w:rFonts w:ascii="Courier New" w:hAnsi="Courier New" w:cs="Courier New"/>
        </w:rPr>
        <w:t>://</w:t>
      </w:r>
      <w:proofErr w:type="spellStart"/>
      <w:r>
        <w:rPr>
          <w:rFonts w:ascii="Courier New" w:hAnsi="Courier New" w:cs="Courier New"/>
        </w:rPr>
        <w:t>DTapRemote</w:t>
      </w:r>
      <w:proofErr w:type="spellEnd"/>
      <w:r>
        <w:rPr>
          <w:rFonts w:ascii="Courier New" w:hAnsi="Courier New" w:cs="Courier New"/>
        </w:rPr>
        <w:t>/</w:t>
      </w:r>
      <w:r w:rsidRPr="00396A80">
        <w:t>”</w:t>
      </w:r>
      <w:r w:rsidRPr="00F027ED">
        <w:rPr>
          <w:rFonts w:ascii="Courier New" w:hAnsi="Courier New" w:cs="Courier New"/>
        </w:rPr>
        <w:t xml:space="preserve"> </w:t>
      </w:r>
    </w:p>
    <w:p w14:paraId="7E3B00DA" w14:textId="77777777" w:rsidR="005A6BB0" w:rsidRPr="00943E2A" w:rsidRDefault="005A6BB0" w:rsidP="004838CB"/>
    <w:p w14:paraId="6293B346" w14:textId="77777777" w:rsidR="004838CB" w:rsidRDefault="002E5F01" w:rsidP="004838CB">
      <w:pPr>
        <w:pStyle w:val="Heading1"/>
      </w:pPr>
      <w:bookmarkStart w:id="14" w:name="_Toc38371241"/>
      <w:r>
        <w:lastRenderedPageBreak/>
        <w:t xml:space="preserve">Task 2 </w:t>
      </w:r>
      <w:r w:rsidR="004838CB" w:rsidRPr="007C6E47">
        <w:t>Network</w:t>
      </w:r>
      <w:bookmarkEnd w:id="14"/>
    </w:p>
    <w:p w14:paraId="0BF52D00" w14:textId="49319E2B" w:rsidR="00AB6553" w:rsidRPr="00AB6553" w:rsidRDefault="00AB6553" w:rsidP="00AB6553"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This task will take approximately 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30 mins</w:t>
      </w:r>
      <w:r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to complete</w:t>
      </w:r>
    </w:p>
    <w:p w14:paraId="57516F20" w14:textId="77777777" w:rsidR="004838CB" w:rsidRDefault="00A306B8" w:rsidP="004838CB">
      <w:pPr>
        <w:pStyle w:val="Heading2"/>
      </w:pPr>
      <w:bookmarkStart w:id="15" w:name="_Toc38371242"/>
      <w:r>
        <w:t>Task 2a</w:t>
      </w:r>
      <w:r w:rsidR="004838CB">
        <w:t xml:space="preserve"> Validate Network Isolation</w:t>
      </w:r>
      <w:bookmarkEnd w:id="15"/>
    </w:p>
    <w:p w14:paraId="6A2111A3" w14:textId="77777777" w:rsidR="004838CB" w:rsidRPr="00396A80" w:rsidRDefault="004838CB" w:rsidP="004838CB">
      <w:pPr>
        <w:rPr>
          <w:b/>
        </w:rPr>
      </w:pPr>
      <w:r w:rsidRPr="00396A80">
        <w:rPr>
          <w:b/>
        </w:rPr>
        <w:t>Purpose:</w:t>
      </w:r>
    </w:p>
    <w:p w14:paraId="11AE9374" w14:textId="1F72A373" w:rsidR="004838CB" w:rsidRPr="00396A80" w:rsidRDefault="004838CB" w:rsidP="004838CB">
      <w:r w:rsidRPr="00396A80">
        <w:t>The purpose of this lab is validate network isolation enforcement between the tenants.</w:t>
      </w:r>
      <w:r w:rsidR="002957EC" w:rsidRPr="002957EC">
        <w:rPr>
          <w:rStyle w:val="Hyperlink"/>
          <w:rFonts w:ascii="MetricHPE Light" w:hAnsi="MetricHPE Light"/>
          <w:color w:val="000000"/>
          <w:szCs w:val="20"/>
          <w:bdr w:val="none" w:sz="0" w:space="0" w:color="auto" w:frame="1"/>
        </w:rPr>
        <w:t xml:space="preserve"> </w:t>
      </w:r>
      <w:r w:rsidR="002957EC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This task</w:t>
      </w:r>
      <w:r w:rsidR="002957EC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2a</w:t>
      </w:r>
      <w:r w:rsidR="00AB6553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will take 10-15</w:t>
      </w:r>
      <w:r w:rsidR="002957EC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mins</w:t>
      </w:r>
      <w:r w:rsidR="00AB6553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to complete</w:t>
      </w:r>
    </w:p>
    <w:p w14:paraId="715B7891" w14:textId="77777777" w:rsidR="004838CB" w:rsidRDefault="004838CB" w:rsidP="00370CE9">
      <w:pPr>
        <w:pStyle w:val="NumberList"/>
        <w:numPr>
          <w:ilvl w:val="0"/>
          <w:numId w:val="12"/>
        </w:numPr>
      </w:pPr>
      <w:r>
        <w:t xml:space="preserve">If not already running, </w:t>
      </w:r>
      <w:r w:rsidR="00C61B1F">
        <w:t>launch 2</w:t>
      </w:r>
      <w:r>
        <w:t xml:space="preserve"> clusters (cluster 1 &amp; cluster 2) in Demo Tenant. Launch 1 cluster (cluster 3) in Tenant1.</w:t>
      </w:r>
    </w:p>
    <w:p w14:paraId="5D2D520D" w14:textId="77777777" w:rsidR="004838CB" w:rsidRDefault="004838CB" w:rsidP="00C61B1F">
      <w:pPr>
        <w:pStyle w:val="NumberList"/>
      </w:pPr>
      <w:r>
        <w:t xml:space="preserve">Validate network connectivity between cluster 1 and cluster 2. </w:t>
      </w:r>
    </w:p>
    <w:p w14:paraId="2EB1B4D6" w14:textId="77777777" w:rsidR="00C61B1F" w:rsidRDefault="004838CB" w:rsidP="00C61B1F">
      <w:pPr>
        <w:pStyle w:val="NumberList2"/>
      </w:pPr>
      <w:r>
        <w:t>Get the IP address of each cluster:</w:t>
      </w:r>
    </w:p>
    <w:p w14:paraId="72732FBC" w14:textId="77777777" w:rsidR="00C61B1F" w:rsidRDefault="004838CB" w:rsidP="00C61B1F">
      <w:pPr>
        <w:pStyle w:val="NumberList2"/>
        <w:numPr>
          <w:ilvl w:val="2"/>
          <w:numId w:val="3"/>
        </w:numPr>
      </w:pPr>
      <w:r>
        <w:t>From EPIC UI, look at the cluster status</w:t>
      </w:r>
    </w:p>
    <w:p w14:paraId="47FB2FC4" w14:textId="77777777" w:rsidR="004838CB" w:rsidRDefault="004838CB" w:rsidP="00C61B1F">
      <w:pPr>
        <w:pStyle w:val="NumberList2"/>
        <w:numPr>
          <w:ilvl w:val="2"/>
          <w:numId w:val="3"/>
        </w:numPr>
      </w:pPr>
      <w:r>
        <w:t>On each controller container console session in each cluster, run “</w:t>
      </w:r>
      <w:r w:rsidRPr="00C61B1F">
        <w:rPr>
          <w:rFonts w:ascii="Courier New" w:hAnsi="Courier New" w:cs="Courier New"/>
        </w:rPr>
        <w:t>hostname -i</w:t>
      </w:r>
      <w:r>
        <w:t>”</w:t>
      </w:r>
    </w:p>
    <w:p w14:paraId="0A643E69" w14:textId="77777777" w:rsidR="004838CB" w:rsidRDefault="004838CB" w:rsidP="004838CB">
      <w:pPr>
        <w:pStyle w:val="NumberList2"/>
      </w:pPr>
      <w:r>
        <w:t>Run ping test between cluster 1 and cluster 2.</w:t>
      </w:r>
    </w:p>
    <w:p w14:paraId="42BAEB35" w14:textId="77777777" w:rsidR="004838CB" w:rsidRDefault="004838CB" w:rsidP="004838CB">
      <w:pPr>
        <w:pStyle w:val="NumberList2"/>
      </w:pPr>
      <w:r>
        <w:t>Run ping test between cluster 1 and cluster 3.</w:t>
      </w:r>
    </w:p>
    <w:p w14:paraId="17DE186A" w14:textId="77777777" w:rsidR="004838CB" w:rsidRDefault="004838CB" w:rsidP="004838CB">
      <w:pPr>
        <w:pStyle w:val="NumberList2"/>
      </w:pPr>
      <w:r>
        <w:t>Run “</w:t>
      </w:r>
      <w:r w:rsidRPr="00EA1A4D">
        <w:rPr>
          <w:rFonts w:ascii="Courier New" w:hAnsi="Courier New" w:cs="Courier New"/>
        </w:rPr>
        <w:t>cat /</w:t>
      </w:r>
      <w:proofErr w:type="spellStart"/>
      <w:r w:rsidRPr="00EA1A4D">
        <w:rPr>
          <w:rFonts w:ascii="Courier New" w:hAnsi="Courier New" w:cs="Courier New"/>
        </w:rPr>
        <w:t>etc</w:t>
      </w:r>
      <w:proofErr w:type="spellEnd"/>
      <w:r w:rsidRPr="00EA1A4D">
        <w:rPr>
          <w:rFonts w:ascii="Courier New" w:hAnsi="Courier New" w:cs="Courier New"/>
        </w:rPr>
        <w:t>/hosts</w:t>
      </w:r>
      <w:r>
        <w:t>” in each container.</w:t>
      </w:r>
    </w:p>
    <w:p w14:paraId="3E5B4AE9" w14:textId="77777777" w:rsidR="004838CB" w:rsidRDefault="004838CB" w:rsidP="00370CE9">
      <w:pPr>
        <w:pStyle w:val="NumberList"/>
      </w:pPr>
      <w:r>
        <w:t xml:space="preserve">Check if you can connect between cluster 1 and cluster 3. </w:t>
      </w:r>
      <w:bookmarkStart w:id="16" w:name="_Hlk529430556"/>
      <w:r>
        <w:t xml:space="preserve">Validate that these clusters </w:t>
      </w:r>
      <w:r w:rsidR="007049C9">
        <w:t>cannot</w:t>
      </w:r>
      <w:r>
        <w:t xml:space="preserve"> communicate to each other.</w:t>
      </w:r>
    </w:p>
    <w:bookmarkEnd w:id="16"/>
    <w:p w14:paraId="4F55B385" w14:textId="77777777" w:rsidR="004838CB" w:rsidRDefault="004838CB" w:rsidP="007049C9">
      <w:pPr>
        <w:pStyle w:val="NumberList"/>
      </w:pPr>
      <w:r>
        <w:t>Stop all the existing active clusters.</w:t>
      </w:r>
    </w:p>
    <w:p w14:paraId="25D4DE38" w14:textId="77777777" w:rsidR="007049C9" w:rsidRDefault="007049C9" w:rsidP="007049C9">
      <w:pPr>
        <w:pStyle w:val="NumberList"/>
      </w:pPr>
      <w:r>
        <w:t xml:space="preserve">Click on Settings under GLOBAL SETTING, click on Network tab </w:t>
      </w:r>
    </w:p>
    <w:p w14:paraId="725DC935" w14:textId="77777777" w:rsidR="004838CB" w:rsidRDefault="004838CB" w:rsidP="007049C9">
      <w:pPr>
        <w:pStyle w:val="NumberList"/>
      </w:pPr>
      <w:r>
        <w:t>Disable Tenant Network Isolation.</w:t>
      </w:r>
    </w:p>
    <w:p w14:paraId="12FCDF4E" w14:textId="77777777" w:rsidR="004838CB" w:rsidRDefault="007049C9" w:rsidP="004838CB">
      <w:pPr>
        <w:jc w:val="center"/>
      </w:pPr>
      <w:r>
        <w:rPr>
          <w:noProof/>
        </w:rPr>
        <w:drawing>
          <wp:inline distT="0" distB="0" distL="0" distR="0" wp14:anchorId="6317264E" wp14:editId="0A2579E5">
            <wp:extent cx="5238750" cy="2409825"/>
            <wp:effectExtent l="19050" t="19050" r="19050" b="28575"/>
            <wp:docPr id="224283" name="Picture 22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A0F804A" w14:textId="77777777" w:rsidR="004838CB" w:rsidRDefault="004838CB" w:rsidP="004838CB">
      <w:pPr>
        <w:pStyle w:val="NumberList"/>
        <w:ind w:left="540"/>
      </w:pPr>
      <w:r>
        <w:t>Repeat steps 1</w:t>
      </w:r>
      <w:r w:rsidR="00625FEC">
        <w:t>, 2, and 3</w:t>
      </w:r>
      <w:r>
        <w:t xml:space="preserve">. </w:t>
      </w:r>
      <w:r w:rsidRPr="00425717">
        <w:t xml:space="preserve">Validate that these clusters </w:t>
      </w:r>
      <w:r>
        <w:t>is now able to</w:t>
      </w:r>
      <w:r w:rsidRPr="00425717">
        <w:t xml:space="preserve"> communicate to each other.</w:t>
      </w:r>
    </w:p>
    <w:p w14:paraId="0FB95F44" w14:textId="77777777" w:rsidR="004838CB" w:rsidRDefault="004838CB" w:rsidP="004838CB">
      <w:pPr>
        <w:pStyle w:val="NumberList"/>
        <w:ind w:left="540"/>
      </w:pPr>
      <w:r w:rsidRPr="00560E58">
        <w:t>Stop all the existing active clusters</w:t>
      </w:r>
      <w:r>
        <w:t>.</w:t>
      </w:r>
    </w:p>
    <w:p w14:paraId="55887903" w14:textId="77777777" w:rsidR="004838CB" w:rsidRDefault="004838CB" w:rsidP="00370CE9">
      <w:pPr>
        <w:pStyle w:val="NumberList"/>
        <w:ind w:left="540"/>
      </w:pPr>
      <w:r>
        <w:t>Enable Tenant Network Isolation.</w:t>
      </w:r>
    </w:p>
    <w:p w14:paraId="6F97429A" w14:textId="77777777" w:rsidR="004838CB" w:rsidRDefault="00A306B8" w:rsidP="004838CB">
      <w:pPr>
        <w:pStyle w:val="Heading2"/>
      </w:pPr>
      <w:bookmarkStart w:id="17" w:name="_Toc38371243"/>
      <w:r>
        <w:t>Task 2b</w:t>
      </w:r>
      <w:r w:rsidR="004838CB">
        <w:t xml:space="preserve"> </w:t>
      </w:r>
      <w:proofErr w:type="gramStart"/>
      <w:r w:rsidR="00625FEC">
        <w:t>Multiple</w:t>
      </w:r>
      <w:proofErr w:type="gramEnd"/>
      <w:r w:rsidR="004838CB">
        <w:t xml:space="preserve"> browser sessions to multiple virtual clusters on the same application</w:t>
      </w:r>
      <w:bookmarkEnd w:id="17"/>
    </w:p>
    <w:p w14:paraId="18E2F7F9" w14:textId="77777777" w:rsidR="004838CB" w:rsidRPr="00EA1A4D" w:rsidRDefault="004838CB" w:rsidP="004838CB">
      <w:pPr>
        <w:rPr>
          <w:b/>
        </w:rPr>
      </w:pPr>
      <w:r w:rsidRPr="00EA1A4D">
        <w:rPr>
          <w:b/>
        </w:rPr>
        <w:t>Purpose:</w:t>
      </w:r>
    </w:p>
    <w:p w14:paraId="564FBFD5" w14:textId="6BF7EDC7" w:rsidR="004838CB" w:rsidRPr="00EA1A4D" w:rsidRDefault="004838CB" w:rsidP="004838CB">
      <w:r w:rsidRPr="00EA1A4D">
        <w:lastRenderedPageBreak/>
        <w:t>The purpose of this lab is to show the browser “cookie” issue on a non-routable gateway machine.</w:t>
      </w:r>
      <w:r w:rsidR="00AB6553">
        <w:t xml:space="preserve"> </w:t>
      </w:r>
      <w:r w:rsidR="00AB6553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>This task will take 10-15</w:t>
      </w:r>
      <w:r w:rsidR="00AB6553">
        <w:rPr>
          <w:rStyle w:val="normaltextrun"/>
          <w:rFonts w:ascii="MetricHPE Light" w:hAnsi="MetricHPE Light"/>
          <w:color w:val="000000"/>
          <w:szCs w:val="20"/>
          <w:bdr w:val="none" w:sz="0" w:space="0" w:color="auto" w:frame="1"/>
        </w:rPr>
        <w:t xml:space="preserve"> mins</w:t>
      </w:r>
    </w:p>
    <w:p w14:paraId="4C7F26F2" w14:textId="77777777" w:rsidR="004838CB" w:rsidRPr="00EA1A4D" w:rsidRDefault="004838CB" w:rsidP="00C61B1F">
      <w:pPr>
        <w:pStyle w:val="NumberList"/>
        <w:numPr>
          <w:ilvl w:val="0"/>
          <w:numId w:val="14"/>
        </w:numPr>
      </w:pPr>
      <w:r w:rsidRPr="00EA1A4D">
        <w:t>Bring up two CDH clusters.</w:t>
      </w:r>
    </w:p>
    <w:p w14:paraId="4505E037" w14:textId="77777777" w:rsidR="004838CB" w:rsidRDefault="004838CB" w:rsidP="00C61B1F">
      <w:pPr>
        <w:pStyle w:val="NumberList"/>
      </w:pPr>
      <w:r w:rsidRPr="00EA1A4D">
        <w:t xml:space="preserve">On the same browser, have 2 tabs. Each tab logon to Cloudera Manager to each CDH cluster. </w:t>
      </w:r>
    </w:p>
    <w:p w14:paraId="0D7770B4" w14:textId="77777777" w:rsidR="004838CB" w:rsidRPr="00EA1A4D" w:rsidRDefault="004838CB" w:rsidP="004838CB">
      <w:r w:rsidRPr="00EA1A4D">
        <w:t>What did you observe?</w:t>
      </w:r>
    </w:p>
    <w:p w14:paraId="3A2B713F" w14:textId="77777777" w:rsidR="004838CB" w:rsidRDefault="004838CB" w:rsidP="004838CB">
      <w:r w:rsidRPr="00EA1A4D">
        <w:t>Can you suggest how do we overcome this problem?</w:t>
      </w:r>
    </w:p>
    <w:p w14:paraId="2FA45F25" w14:textId="77777777" w:rsidR="00A306B8" w:rsidRDefault="00A306B8" w:rsidP="004838CB"/>
    <w:p w14:paraId="4FE2DF70" w14:textId="77777777" w:rsidR="00A306B8" w:rsidRPr="004838CB" w:rsidRDefault="00A306B8" w:rsidP="004838CB">
      <w:r>
        <w:t xml:space="preserve">Lab </w:t>
      </w:r>
      <w:commentRangeStart w:id="18"/>
      <w:r>
        <w:t>Complete</w:t>
      </w:r>
      <w:commentRangeEnd w:id="18"/>
      <w:r w:rsidR="00EE51A9">
        <w:rPr>
          <w:rStyle w:val="CommentReference"/>
        </w:rPr>
        <w:commentReference w:id="18"/>
      </w:r>
    </w:p>
    <w:sectPr w:rsidR="00A306B8" w:rsidRPr="004838CB" w:rsidSect="00424697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Devadiga, Amritha" w:date="2020-04-20T15:21:00Z" w:initials="DA">
    <w:p w14:paraId="5AC20DD2" w14:textId="77777777" w:rsidR="00EE51A9" w:rsidRDefault="00EE51A9">
      <w:pPr>
        <w:pStyle w:val="CommentText"/>
      </w:pPr>
      <w:r>
        <w:rPr>
          <w:rStyle w:val="CommentReference"/>
        </w:rPr>
        <w:annotationRef/>
      </w:r>
      <w:r>
        <w:t xml:space="preserve">Added module name and number based on </w:t>
      </w:r>
      <w:proofErr w:type="spellStart"/>
      <w:r>
        <w:t>jeff</w:t>
      </w:r>
      <w:proofErr w:type="spellEnd"/>
      <w:r>
        <w:t xml:space="preserve"> comment </w:t>
      </w:r>
    </w:p>
  </w:comment>
  <w:comment w:id="18" w:author="Devadiga, Amritha" w:date="2020-04-20T15:21:00Z" w:initials="DA">
    <w:p w14:paraId="61992401" w14:textId="77777777" w:rsidR="00EE51A9" w:rsidRDefault="00EE51A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Fixed based on </w:t>
      </w:r>
      <w:proofErr w:type="spellStart"/>
      <w:r>
        <w:rPr>
          <w:rStyle w:val="CommentReference"/>
        </w:rPr>
        <w:t>jeff</w:t>
      </w:r>
      <w:proofErr w:type="spellEnd"/>
      <w:r>
        <w:rPr>
          <w:rStyle w:val="CommentReference"/>
        </w:rPr>
        <w:t xml:space="preserve"> comment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C20DD2" w15:done="0"/>
  <w15:commentEx w15:paraId="619924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4988EA" w14:textId="77777777" w:rsidR="00655F7B" w:rsidRDefault="00655F7B">
      <w:r>
        <w:separator/>
      </w:r>
    </w:p>
  </w:endnote>
  <w:endnote w:type="continuationSeparator" w:id="0">
    <w:p w14:paraId="547BE54E" w14:textId="77777777" w:rsidR="00655F7B" w:rsidRDefault="00655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tricHPE Light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B1178D8B-74A7-4C3D-9F52-8B1527C3FF81}"/>
  </w:font>
  <w:font w:name="MetricHPE Semibold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F94BB0" w14:textId="77777777" w:rsidR="00000B65" w:rsidRDefault="004838CB">
    <w:pPr>
      <w:pStyle w:val="Footer"/>
    </w:pPr>
    <w:r>
      <w:t>April 2020</w:t>
    </w:r>
    <w:r w:rsidR="003E440D">
      <w:tab/>
    </w:r>
    <w:r w:rsidR="003E440D">
      <w:fldChar w:fldCharType="begin"/>
    </w:r>
    <w:r w:rsidR="003E440D">
      <w:instrText xml:space="preserve"> PAGE   \* MERGEFORMAT </w:instrText>
    </w:r>
    <w:r w:rsidR="003E440D">
      <w:fldChar w:fldCharType="separate"/>
    </w:r>
    <w:r w:rsidR="006E5D05">
      <w:rPr>
        <w:noProof/>
      </w:rPr>
      <w:t>2</w:t>
    </w:r>
    <w:r w:rsidR="003E440D">
      <w:rPr>
        <w:noProof/>
      </w:rPr>
      <w:fldChar w:fldCharType="end"/>
    </w:r>
    <w:r w:rsidR="003E440D">
      <w:tab/>
      <w:t>Confidential – For Training Purposes Only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FBFC06" w14:textId="77777777" w:rsidR="00000B65" w:rsidRDefault="004838CB">
    <w:pPr>
      <w:pStyle w:val="Footer"/>
      <w:tabs>
        <w:tab w:val="clear" w:pos="4680"/>
        <w:tab w:val="center" w:pos="3960"/>
      </w:tabs>
      <w:jc w:val="center"/>
    </w:pPr>
    <w:r>
      <w:t>April 2020</w:t>
    </w:r>
    <w:r w:rsidR="003E440D">
      <w:t xml:space="preserve"> | </w:t>
    </w:r>
    <w:r w:rsidR="003E440D">
      <w:rPr>
        <w:rFonts w:cstheme="minorHAnsi"/>
      </w:rPr>
      <w:t>©</w:t>
    </w:r>
    <w:r w:rsidR="003E440D">
      <w:t xml:space="preserve"> Copyright 20</w:t>
    </w:r>
    <w:r>
      <w:t>20</w:t>
    </w:r>
    <w:r w:rsidR="003E440D">
      <w:t xml:space="preserve"> Hewlett Packard Enterprise Development LP | Confidential – For Training Purposes Only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504A58" w14:textId="77777777" w:rsidR="00655F7B" w:rsidRDefault="00655F7B">
      <w:r>
        <w:separator/>
      </w:r>
    </w:p>
  </w:footnote>
  <w:footnote w:type="continuationSeparator" w:id="0">
    <w:p w14:paraId="5CA97824" w14:textId="77777777" w:rsidR="00655F7B" w:rsidRDefault="00655F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74EC9D" w14:textId="4DE61EDE" w:rsidR="00000B65" w:rsidRPr="005A6BB0" w:rsidRDefault="005A6BB0" w:rsidP="004838CB">
    <w:pPr>
      <w:pStyle w:val="Header"/>
      <w:rPr>
        <w:i/>
      </w:rPr>
    </w:pPr>
    <w:r>
      <w:rPr>
        <w:noProof/>
      </w:rPr>
      <w:t xml:space="preserve">HPE Container Platform </w:t>
    </w:r>
    <w:r w:rsidR="004838CB" w:rsidRPr="004838CB">
      <w:rPr>
        <w:noProof/>
      </w:rPr>
      <w:t>Administration</w:t>
    </w:r>
    <w:r>
      <w:rPr>
        <w:noProof/>
      </w:rPr>
      <w:t xml:space="preserve"> I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AF13E" w14:textId="77777777" w:rsidR="00000B65" w:rsidRDefault="003E440D">
    <w:pPr>
      <w:pStyle w:val="Header"/>
    </w:pPr>
    <w:r>
      <w:rPr>
        <w:noProof/>
      </w:rPr>
      <w:drawing>
        <wp:inline distT="0" distB="0" distL="0" distR="0" wp14:anchorId="237B943F" wp14:editId="56F309C8">
          <wp:extent cx="1463040" cy="569400"/>
          <wp:effectExtent l="0" t="0" r="3810" b="254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pesm_pri_grn_pos_rg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3040" cy="569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40CBF"/>
    <w:multiLevelType w:val="hybridMultilevel"/>
    <w:tmpl w:val="4156D0E0"/>
    <w:lvl w:ilvl="0" w:tplc="C54EB3D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B671D"/>
    <w:multiLevelType w:val="hybridMultilevel"/>
    <w:tmpl w:val="CDCE0574"/>
    <w:lvl w:ilvl="0" w:tplc="2CE0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9E5FAA">
      <w:start w:val="1"/>
      <w:numFmt w:val="bullet"/>
      <w:pStyle w:val="Bullet2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97C38"/>
    <w:multiLevelType w:val="hybridMultilevel"/>
    <w:tmpl w:val="AB3CCD9A"/>
    <w:lvl w:ilvl="0" w:tplc="D3481516">
      <w:start w:val="1"/>
      <w:numFmt w:val="bullet"/>
      <w:lvlText w:val="–"/>
      <w:lvlJc w:val="left"/>
      <w:pPr>
        <w:ind w:left="90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33493458"/>
    <w:multiLevelType w:val="hybridMultilevel"/>
    <w:tmpl w:val="A1F0185C"/>
    <w:lvl w:ilvl="0" w:tplc="0B506FEA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A0BA2"/>
    <w:multiLevelType w:val="hybridMultilevel"/>
    <w:tmpl w:val="121C3C0E"/>
    <w:lvl w:ilvl="0" w:tplc="AAE6C6B6">
      <w:start w:val="1"/>
      <w:numFmt w:val="decimal"/>
      <w:pStyle w:val="NumberList"/>
      <w:lvlText w:val="%1."/>
      <w:lvlJc w:val="left"/>
      <w:pPr>
        <w:ind w:left="360" w:hanging="360"/>
      </w:pPr>
      <w:rPr>
        <w:rFonts w:hint="default"/>
      </w:rPr>
    </w:lvl>
    <w:lvl w:ilvl="1" w:tplc="824C19BC">
      <w:start w:val="1"/>
      <w:numFmt w:val="lowerLetter"/>
      <w:pStyle w:val="NumberList2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8E4650"/>
    <w:multiLevelType w:val="hybridMultilevel"/>
    <w:tmpl w:val="6B586832"/>
    <w:lvl w:ilvl="0" w:tplc="2CE0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0"/>
  </w:num>
  <w:num w:numId="7">
    <w:abstractNumId w:val="2"/>
  </w:num>
  <w:num w:numId="8">
    <w:abstractNumId w:val="5"/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evadiga, Amritha">
    <w15:presenceInfo w15:providerId="AD" w15:userId="S-1-5-21-1343024091-879983540-725345543-26707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embedTrueTypeFonts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995"/>
    <w:rsid w:val="00000B65"/>
    <w:rsid w:val="000360A9"/>
    <w:rsid w:val="00046C40"/>
    <w:rsid w:val="00063C2C"/>
    <w:rsid w:val="000C06C3"/>
    <w:rsid w:val="000F7B91"/>
    <w:rsid w:val="00262260"/>
    <w:rsid w:val="00272F1B"/>
    <w:rsid w:val="002957EC"/>
    <w:rsid w:val="002E5F01"/>
    <w:rsid w:val="003178B5"/>
    <w:rsid w:val="003351A0"/>
    <w:rsid w:val="00370CE9"/>
    <w:rsid w:val="003A6769"/>
    <w:rsid w:val="003E440D"/>
    <w:rsid w:val="00403CCD"/>
    <w:rsid w:val="00424697"/>
    <w:rsid w:val="00431A18"/>
    <w:rsid w:val="004621FD"/>
    <w:rsid w:val="004838CB"/>
    <w:rsid w:val="004A2E14"/>
    <w:rsid w:val="004A3A23"/>
    <w:rsid w:val="005A6BB0"/>
    <w:rsid w:val="005D79A4"/>
    <w:rsid w:val="005F2D6E"/>
    <w:rsid w:val="00601EFC"/>
    <w:rsid w:val="00603797"/>
    <w:rsid w:val="00625FEC"/>
    <w:rsid w:val="00655F7B"/>
    <w:rsid w:val="006842C1"/>
    <w:rsid w:val="006C636A"/>
    <w:rsid w:val="006E5D05"/>
    <w:rsid w:val="007049C9"/>
    <w:rsid w:val="00712A39"/>
    <w:rsid w:val="0072090A"/>
    <w:rsid w:val="00727995"/>
    <w:rsid w:val="007C01C3"/>
    <w:rsid w:val="007D2AF2"/>
    <w:rsid w:val="00803439"/>
    <w:rsid w:val="00821EAA"/>
    <w:rsid w:val="00880A5D"/>
    <w:rsid w:val="00917DE6"/>
    <w:rsid w:val="00940669"/>
    <w:rsid w:val="00946079"/>
    <w:rsid w:val="009D0DF0"/>
    <w:rsid w:val="00A13CB5"/>
    <w:rsid w:val="00A240BB"/>
    <w:rsid w:val="00A306B8"/>
    <w:rsid w:val="00A42ED9"/>
    <w:rsid w:val="00A70669"/>
    <w:rsid w:val="00A71156"/>
    <w:rsid w:val="00AA4016"/>
    <w:rsid w:val="00AA577A"/>
    <w:rsid w:val="00AB6553"/>
    <w:rsid w:val="00AE4E79"/>
    <w:rsid w:val="00B9663C"/>
    <w:rsid w:val="00BC523F"/>
    <w:rsid w:val="00BD216A"/>
    <w:rsid w:val="00C0576B"/>
    <w:rsid w:val="00C20770"/>
    <w:rsid w:val="00C24730"/>
    <w:rsid w:val="00C334D5"/>
    <w:rsid w:val="00C3699B"/>
    <w:rsid w:val="00C61B1F"/>
    <w:rsid w:val="00C925CB"/>
    <w:rsid w:val="00CA2ECD"/>
    <w:rsid w:val="00D41951"/>
    <w:rsid w:val="00D717B6"/>
    <w:rsid w:val="00DC10C5"/>
    <w:rsid w:val="00EB2E79"/>
    <w:rsid w:val="00EE1F90"/>
    <w:rsid w:val="00EE51A9"/>
    <w:rsid w:val="00F345CE"/>
    <w:rsid w:val="00F40932"/>
    <w:rsid w:val="00F418EE"/>
    <w:rsid w:val="00F520C8"/>
    <w:rsid w:val="00FB4DA8"/>
    <w:rsid w:val="00FE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92221"/>
  <w15:docId w15:val="{8A39A554-30E4-42AE-BD85-D5F59646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120"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/>
      <w:outlineLvl w:val="0"/>
    </w:pPr>
    <w:rPr>
      <w:b/>
      <w:color w:val="000000" w:themeColor="text1"/>
      <w:sz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pPr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00" w:themeColor="text1"/>
      <w:u w:val="single"/>
    </w:rPr>
  </w:style>
  <w:style w:type="paragraph" w:customStyle="1" w:styleId="Bullet2">
    <w:name w:val="Bullet 2"/>
    <w:basedOn w:val="Bullet1"/>
    <w:qFormat/>
    <w:pPr>
      <w:numPr>
        <w:ilvl w:val="1"/>
        <w:numId w:val="2"/>
      </w:numPr>
      <w:ind w:left="630" w:hanging="27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sz w:val="16"/>
    </w:rPr>
  </w:style>
  <w:style w:type="paragraph" w:styleId="Title">
    <w:name w:val="Title"/>
    <w:basedOn w:val="Normal"/>
    <w:next w:val="Heading1"/>
    <w:link w:val="TitleChar"/>
    <w:uiPriority w:val="10"/>
    <w:pPr>
      <w:pBdr>
        <w:top w:val="single" w:sz="4" w:space="1" w:color="auto"/>
      </w:pBdr>
      <w:spacing w:before="720" w:after="0"/>
    </w:pPr>
    <w:rPr>
      <w:b/>
      <w:sz w:val="48"/>
      <w:szCs w:val="44"/>
    </w:rPr>
  </w:style>
  <w:style w:type="character" w:customStyle="1" w:styleId="TitleChar">
    <w:name w:val="Title Char"/>
    <w:basedOn w:val="DefaultParagraphFont"/>
    <w:link w:val="Title"/>
    <w:uiPriority w:val="10"/>
    <w:rPr>
      <w:b/>
      <w:sz w:val="4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color w:val="000000" w:themeColor="text1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color w:val="000000" w:themeColor="text1"/>
      <w:sz w:val="24"/>
    </w:rPr>
  </w:style>
  <w:style w:type="paragraph" w:customStyle="1" w:styleId="Bullet1">
    <w:name w:val="Bullet 1"/>
    <w:basedOn w:val="Normal"/>
    <w:qFormat/>
    <w:pPr>
      <w:numPr>
        <w:numId w:val="1"/>
      </w:numPr>
      <w:spacing w:after="60"/>
      <w:ind w:left="360" w:hanging="270"/>
    </w:pPr>
    <w:rPr>
      <w:rFonts w:ascii="Arial" w:hAnsi="Arial"/>
      <w:color w:val="000000" w:themeColor="text1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1">
    <w:name w:val="Plain Table 41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ListTable2-Accent11">
    <w:name w:val="List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2CBBE4" w:themeColor="accent1" w:themeTint="99"/>
        <w:bottom w:val="single" w:sz="4" w:space="0" w:color="2CBBE4" w:themeColor="accent1" w:themeTint="99"/>
        <w:insideH w:val="single" w:sz="4" w:space="0" w:color="2CBB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E8F6" w:themeFill="accent1" w:themeFillTint="33"/>
      </w:tcPr>
    </w:tblStylePr>
    <w:tblStylePr w:type="band1Horz">
      <w:tblPr/>
      <w:tcPr>
        <w:shd w:val="clear" w:color="auto" w:fill="B8E8F6" w:themeFill="accent1" w:themeFillTint="33"/>
      </w:tcPr>
    </w:tblStylePr>
  </w:style>
  <w:style w:type="paragraph" w:customStyle="1" w:styleId="NumberList">
    <w:name w:val="Number List"/>
    <w:basedOn w:val="Normal"/>
    <w:link w:val="NumberListChar"/>
    <w:pPr>
      <w:numPr>
        <w:numId w:val="3"/>
      </w:numPr>
    </w:pPr>
  </w:style>
  <w:style w:type="paragraph" w:customStyle="1" w:styleId="TableCaption">
    <w:name w:val="Table Caption"/>
    <w:basedOn w:val="Normal"/>
    <w:pPr>
      <w:spacing w:before="240"/>
    </w:pPr>
    <w:rPr>
      <w:b/>
      <w:sz w:val="22"/>
      <w:szCs w:val="21"/>
    </w:rPr>
  </w:style>
  <w:style w:type="paragraph" w:customStyle="1" w:styleId="TableHeadingRow">
    <w:name w:val="Table Heading Row"/>
    <w:basedOn w:val="Normal"/>
    <w:pPr>
      <w:spacing w:before="60" w:after="60"/>
    </w:pPr>
    <w:rPr>
      <w:b/>
      <w:color w:val="000000" w:themeColor="text1"/>
    </w:rPr>
  </w:style>
  <w:style w:type="paragraph" w:customStyle="1" w:styleId="TableBody">
    <w:name w:val="Table Body"/>
    <w:basedOn w:val="Normal"/>
    <w:pPr>
      <w:spacing w:before="60" w:after="60"/>
    </w:pPr>
    <w:rPr>
      <w:color w:val="000000" w:themeColor="text1"/>
    </w:rPr>
  </w:style>
  <w:style w:type="paragraph" w:customStyle="1" w:styleId="NumberList2">
    <w:name w:val="Number List 2"/>
    <w:basedOn w:val="NumberList"/>
    <w:link w:val="NumberList2Char"/>
    <w:pPr>
      <w:numPr>
        <w:ilvl w:val="1"/>
      </w:numPr>
      <w:tabs>
        <w:tab w:val="num" w:pos="360"/>
      </w:tabs>
      <w:ind w:left="630" w:hanging="270"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000000" w:themeColor="text1"/>
      <w:u w:val="single"/>
    </w:rPr>
  </w:style>
  <w:style w:type="table" w:customStyle="1" w:styleId="GridTable1Light1">
    <w:name w:val="Grid Table 1 Light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mageCaption">
    <w:name w:val="Image Caption"/>
    <w:basedOn w:val="Normal"/>
    <w:next w:val="Normal"/>
    <w:pPr>
      <w:spacing w:after="240"/>
      <w:jc w:val="center"/>
    </w:pPr>
    <w:rPr>
      <w:sz w:val="18"/>
    </w:rPr>
  </w:style>
  <w:style w:type="character" w:customStyle="1" w:styleId="NumberListChar">
    <w:name w:val="Number List Char"/>
    <w:basedOn w:val="DefaultParagraphFont"/>
    <w:link w:val="NumberList"/>
    <w:rPr>
      <w:sz w:val="20"/>
    </w:rPr>
  </w:style>
  <w:style w:type="character" w:customStyle="1" w:styleId="NumberList2Char">
    <w:name w:val="Number List 2 Char"/>
    <w:basedOn w:val="NumberListChar"/>
    <w:link w:val="NumberList2"/>
    <w:rPr>
      <w:sz w:val="20"/>
    </w:rPr>
  </w:style>
  <w:style w:type="paragraph" w:customStyle="1" w:styleId="Spacer">
    <w:name w:val="Spacer"/>
    <w:next w:val="Normal"/>
    <w:pPr>
      <w:spacing w:after="0" w:line="120" w:lineRule="exact"/>
    </w:pPr>
    <w:rPr>
      <w:b/>
      <w:sz w:val="20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Title"/>
    <w:next w:val="Normal"/>
    <w:link w:val="SubtitleChar"/>
    <w:uiPriority w:val="11"/>
    <w:pPr>
      <w:spacing w:before="0" w:after="1200"/>
    </w:pPr>
    <w:rPr>
      <w:b w:val="0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6"/>
      <w:szCs w:val="44"/>
    </w:rPr>
  </w:style>
  <w:style w:type="paragraph" w:styleId="TOC1">
    <w:name w:val="toc 1"/>
    <w:basedOn w:val="Normal"/>
    <w:next w:val="Normal"/>
    <w:autoRedefine/>
    <w:uiPriority w:val="39"/>
    <w:unhideWhenUsed/>
    <w:rPr>
      <w:b/>
    </w:rPr>
  </w:style>
  <w:style w:type="paragraph" w:styleId="TOC2">
    <w:name w:val="toc 2"/>
    <w:basedOn w:val="Normal"/>
    <w:next w:val="Normal"/>
    <w:autoRedefine/>
    <w:uiPriority w:val="39"/>
    <w:unhideWhenUsed/>
    <w:pPr>
      <w:ind w:left="288"/>
    </w:pPr>
  </w:style>
  <w:style w:type="paragraph" w:styleId="TOC3">
    <w:name w:val="toc 3"/>
    <w:basedOn w:val="Normal"/>
    <w:next w:val="Normal"/>
    <w:autoRedefine/>
    <w:uiPriority w:val="39"/>
    <w:unhideWhenUsed/>
    <w:pPr>
      <w:ind w:left="576"/>
    </w:pPr>
  </w:style>
  <w:style w:type="paragraph" w:customStyle="1" w:styleId="TableBullet">
    <w:name w:val="Table Bullet"/>
    <w:basedOn w:val="TableBody"/>
    <w:pPr>
      <w:numPr>
        <w:numId w:val="6"/>
      </w:numPr>
      <w:ind w:left="165" w:hanging="165"/>
    </w:pPr>
  </w:style>
  <w:style w:type="paragraph" w:customStyle="1" w:styleId="Indent1">
    <w:name w:val="Indent 1"/>
    <w:basedOn w:val="Normal"/>
    <w:pPr>
      <w:ind w:left="360"/>
    </w:pPr>
  </w:style>
  <w:style w:type="paragraph" w:customStyle="1" w:styleId="Indent2">
    <w:name w:val="Indent 2"/>
    <w:basedOn w:val="Indent1"/>
    <w:pPr>
      <w:ind w:left="630"/>
    </w:pPr>
  </w:style>
  <w:style w:type="paragraph" w:customStyle="1" w:styleId="AlertText">
    <w:name w:val="Alert Text"/>
    <w:basedOn w:val="Normal"/>
    <w:qFormat/>
    <w:pPr>
      <w:spacing w:before="0" w:after="0"/>
    </w:pPr>
    <w:rPr>
      <w:bCs/>
    </w:rPr>
  </w:style>
  <w:style w:type="table" w:customStyle="1" w:styleId="GridTable1Light-Accent21">
    <w:name w:val="Grid Table 1 Light - Accent 21"/>
    <w:basedOn w:val="TableNormal"/>
    <w:uiPriority w:val="46"/>
    <w:rsid w:val="00424697"/>
    <w:pPr>
      <w:spacing w:after="0" w:line="240" w:lineRule="auto"/>
    </w:pPr>
    <w:tblPr>
      <w:tblStyleRowBandSize w:val="1"/>
      <w:tblStyleColBandSize w:val="1"/>
      <w:tblBorders>
        <w:top w:val="single" w:sz="4" w:space="0" w:color="CBFCF3" w:themeColor="accent2" w:themeTint="66"/>
        <w:left w:val="single" w:sz="4" w:space="0" w:color="CBFCF3" w:themeColor="accent2" w:themeTint="66"/>
        <w:bottom w:val="single" w:sz="4" w:space="0" w:color="CBFCF3" w:themeColor="accent2" w:themeTint="66"/>
        <w:right w:val="single" w:sz="4" w:space="0" w:color="CBFCF3" w:themeColor="accent2" w:themeTint="66"/>
        <w:insideH w:val="single" w:sz="4" w:space="0" w:color="CBFCF3" w:themeColor="accent2" w:themeTint="66"/>
        <w:insideV w:val="single" w:sz="4" w:space="0" w:color="CBFC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1FBE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FBE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1"/>
    <w:qFormat/>
    <w:rsid w:val="004838CB"/>
    <w:pPr>
      <w:spacing w:before="0" w:after="160" w:line="259" w:lineRule="auto"/>
      <w:ind w:left="720"/>
      <w:contextualSpacing/>
    </w:pPr>
    <w:rPr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EE5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51A9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5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5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51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1A9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1A9"/>
    <w:rPr>
      <w:rFonts w:ascii="Segoe UI" w:hAnsi="Segoe UI" w:cs="Segoe UI"/>
      <w:sz w:val="18"/>
      <w:szCs w:val="18"/>
    </w:rPr>
  </w:style>
  <w:style w:type="character" w:customStyle="1" w:styleId="normaltextrun">
    <w:name w:val="normaltextrun"/>
    <w:basedOn w:val="DefaultParagraphFont"/>
    <w:rsid w:val="00295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microsoft.com/office/2011/relationships/people" Target="peop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llewan\Documents\BlueData\Global%20Learning\Template\training-v52b-1578402941523.dotx" TargetMode="External"/></Relationships>
</file>

<file path=word/theme/theme1.xml><?xml version="1.0" encoding="utf-8"?>
<a:theme xmlns:a="http://schemas.openxmlformats.org/drawingml/2006/main" name="Default Theme">
  <a:themeElements>
    <a:clrScheme name="HPE Spring 2019">
      <a:dk1>
        <a:sysClr val="windowText" lastClr="000000"/>
      </a:dk1>
      <a:lt1>
        <a:sysClr val="window" lastClr="FFFFFF"/>
      </a:lt1>
      <a:dk2>
        <a:srgbClr val="C6C6C2"/>
      </a:dk2>
      <a:lt2>
        <a:srgbClr val="787871"/>
      </a:lt2>
      <a:accent1>
        <a:srgbClr val="0D5265"/>
      </a:accent1>
      <a:accent2>
        <a:srgbClr val="7FF9E2"/>
      </a:accent2>
      <a:accent3>
        <a:srgbClr val="7630EA"/>
      </a:accent3>
      <a:accent4>
        <a:srgbClr val="C140FF"/>
      </a:accent4>
      <a:accent5>
        <a:srgbClr val="FF8300"/>
      </a:accent5>
      <a:accent6>
        <a:srgbClr val="FEC901"/>
      </a:accent6>
      <a:hlink>
        <a:srgbClr val="01B08A"/>
      </a:hlink>
      <a:folHlink>
        <a:srgbClr val="01B08A"/>
      </a:folHlink>
    </a:clrScheme>
    <a:fontScheme name="HPE Standard">
      <a:majorFont>
        <a:latin typeface="MetricHPE Semibold"/>
        <a:ea typeface=""/>
        <a:cs typeface=""/>
      </a:majorFont>
      <a:minorFont>
        <a:latin typeface="MetricHPE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ltGray">
        <a:noFill/>
        <a:ln w="19050">
          <a:solidFill>
            <a:schemeClr val="tx1"/>
          </a:solidFill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57150">
          <a:solidFill>
            <a:schemeClr val="accent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57150">
          <a:solidFill>
            <a:schemeClr val="accent1"/>
          </a:solidFill>
          <a:miter lim="800000"/>
        </a:ln>
      </a:spPr>
      <a:bodyPr wrap="square" lIns="182880" tIns="182880" rIns="182880" bIns="182880" rtlCol="0">
        <a:noAutofit/>
      </a:bodyPr>
      <a:lstStyle>
        <a:defPPr>
          <a:lnSpc>
            <a:spcPct val="90000"/>
          </a:lnSpc>
          <a:spcBef>
            <a:spcPts val="400"/>
          </a:spcBef>
          <a:defRPr dirty="0"/>
        </a:defPPr>
      </a:lstStyle>
    </a:txDef>
  </a:objectDefaults>
  <a:extraClrSchemeLst/>
  <a:custClrLst>
    <a:custClr name="HPE Green">
      <a:srgbClr val="00B08A"/>
    </a:custClr>
    <a:custClr name="Medium Blue">
      <a:srgbClr val="32DAC8"/>
    </a:custClr>
    <a:custClr name="Light Gray">
      <a:srgbClr val="C6C9CA"/>
    </a:custClr>
    <a:custClr name="Dark Gray">
      <a:srgbClr val="808285"/>
    </a:custClr>
  </a:custClrLst>
  <a:extLst>
    <a:ext uri="{05A4C25C-085E-4340-85A3-A5531E510DB2}">
      <thm15:themeFamily xmlns:thm15="http://schemas.microsoft.com/office/thememl/2012/main" name="Default Theme" id="{9DE100BB-799A-4C76-9DCB-7F10562A6484}" vid="{9BAE4D6F-030B-4661-A6DD-73EDBA4760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524A0A7EA0F2499A591CE5F56267E4" ma:contentTypeVersion="0" ma:contentTypeDescription="Create a new document." ma:contentTypeScope="" ma:versionID="457f5145a7e35dba3f05b09b3a74588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2A350-D662-43DD-8ADD-BC27F5BB68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380D35-9F28-4B8E-9666-5C57310881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F7262E-6AB0-43AB-A8BB-598D3702AA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2F823F-5859-4FB1-B877-267D9A389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training-v52b-1578402941523.dotx</Template>
  <TotalTime>4294967291</TotalTime>
  <Pages>15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8134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Pillewan</dc:creator>
  <cp:keywords/>
  <dc:description/>
  <cp:lastModifiedBy>Devadiga, Amritha</cp:lastModifiedBy>
  <cp:revision>7</cp:revision>
  <dcterms:created xsi:type="dcterms:W3CDTF">2020-04-20T10:52:00Z</dcterms:created>
  <dcterms:modified xsi:type="dcterms:W3CDTF">2020-04-21T08:59:00Z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0x010100F6524A0A7EA0F2499A591CE5F56267E4</vt:lpwstr>
  </property>
</Properties>
</file>